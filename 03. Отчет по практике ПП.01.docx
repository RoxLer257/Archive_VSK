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D7C55" w14:textId="77777777" w:rsidR="00583D0F" w:rsidRPr="00652F42" w:rsidRDefault="00583D0F" w:rsidP="00583D0F">
      <w:pPr>
        <w:jc w:val="center"/>
        <w:rPr>
          <w:rStyle w:val="a3"/>
        </w:rPr>
      </w:pPr>
      <w:r w:rsidRPr="00652F42">
        <w:rPr>
          <w:rStyle w:val="a3"/>
        </w:rPr>
        <w:t>Министерство образования Московской области</w:t>
      </w:r>
    </w:p>
    <w:p w14:paraId="4D47A6FD" w14:textId="77777777" w:rsidR="00583D0F" w:rsidRPr="00652F42" w:rsidRDefault="00583D0F" w:rsidP="00583D0F">
      <w:pPr>
        <w:jc w:val="center"/>
        <w:rPr>
          <w:b/>
        </w:rPr>
      </w:pPr>
      <w:r w:rsidRPr="00652F42">
        <w:rPr>
          <w:b/>
        </w:rPr>
        <w:t>ГОУ ВО МО «Государственный гуманитарно-технологический университет» (ГГТУ)</w:t>
      </w:r>
    </w:p>
    <w:p w14:paraId="50DE1725" w14:textId="77777777" w:rsidR="00583D0F" w:rsidRPr="00652F42" w:rsidRDefault="00583D0F" w:rsidP="00583D0F">
      <w:pPr>
        <w:jc w:val="center"/>
      </w:pPr>
      <w:r w:rsidRPr="00652F42">
        <w:rPr>
          <w:rStyle w:val="a3"/>
        </w:rPr>
        <w:t>Промышленно-экономический колледж</w:t>
      </w:r>
    </w:p>
    <w:p w14:paraId="732ABB1C" w14:textId="77777777" w:rsidR="00583D0F" w:rsidRPr="00652F42" w:rsidRDefault="00583D0F" w:rsidP="00583D0F">
      <w:pPr>
        <w:jc w:val="center"/>
      </w:pPr>
    </w:p>
    <w:p w14:paraId="495904C0" w14:textId="77777777" w:rsidR="00583D0F" w:rsidRPr="00652F42" w:rsidRDefault="00583D0F" w:rsidP="00583D0F">
      <w:pPr>
        <w:jc w:val="center"/>
      </w:pPr>
    </w:p>
    <w:p w14:paraId="77182305" w14:textId="77777777" w:rsidR="00583D0F" w:rsidRPr="00652F42" w:rsidRDefault="00583D0F" w:rsidP="00583D0F">
      <w:pPr>
        <w:jc w:val="center"/>
      </w:pPr>
    </w:p>
    <w:p w14:paraId="74047EE2" w14:textId="77777777" w:rsidR="00583D0F" w:rsidRPr="00652F42" w:rsidRDefault="00583D0F" w:rsidP="00583D0F">
      <w:pPr>
        <w:jc w:val="center"/>
      </w:pPr>
    </w:p>
    <w:p w14:paraId="6B849EE8" w14:textId="77777777" w:rsidR="00583D0F" w:rsidRPr="00652F42" w:rsidRDefault="00583D0F" w:rsidP="00583D0F">
      <w:pPr>
        <w:jc w:val="center"/>
      </w:pPr>
    </w:p>
    <w:p w14:paraId="59D11F65" w14:textId="77777777" w:rsidR="00583D0F" w:rsidRPr="00652F42" w:rsidRDefault="00583D0F" w:rsidP="00583D0F">
      <w:pPr>
        <w:jc w:val="center"/>
      </w:pPr>
    </w:p>
    <w:p w14:paraId="46AE3BEF" w14:textId="77777777" w:rsidR="00583D0F" w:rsidRPr="00652F42" w:rsidRDefault="00583D0F" w:rsidP="00583D0F">
      <w:pPr>
        <w:jc w:val="center"/>
      </w:pPr>
    </w:p>
    <w:p w14:paraId="253E1C4A" w14:textId="77777777" w:rsidR="00583D0F" w:rsidRPr="00652F42" w:rsidRDefault="00583D0F" w:rsidP="00583D0F">
      <w:pPr>
        <w:jc w:val="center"/>
      </w:pPr>
    </w:p>
    <w:p w14:paraId="5ACFFBE7" w14:textId="77777777" w:rsidR="00583D0F" w:rsidRPr="00652F42" w:rsidRDefault="00583D0F" w:rsidP="00583D0F">
      <w:pPr>
        <w:jc w:val="center"/>
        <w:rPr>
          <w:b/>
        </w:rPr>
      </w:pPr>
      <w:r w:rsidRPr="00652F42">
        <w:rPr>
          <w:b/>
        </w:rPr>
        <w:t>О Т Ч Ё Т</w:t>
      </w:r>
    </w:p>
    <w:p w14:paraId="77FFAF85" w14:textId="77777777" w:rsidR="00652F42" w:rsidRPr="00652F42" w:rsidRDefault="00583D0F" w:rsidP="00583D0F">
      <w:pPr>
        <w:jc w:val="center"/>
        <w:rPr>
          <w:b/>
        </w:rPr>
      </w:pPr>
      <w:r w:rsidRPr="00652F42">
        <w:rPr>
          <w:b/>
        </w:rPr>
        <w:t xml:space="preserve">ПО ПРОИЗВОДСТВЕННОЙ ПРАКТИКЕ </w:t>
      </w:r>
    </w:p>
    <w:p w14:paraId="26FD8305" w14:textId="77777777" w:rsidR="00583D0F" w:rsidRPr="00652F42" w:rsidRDefault="00583D0F" w:rsidP="00583D0F">
      <w:pPr>
        <w:jc w:val="center"/>
        <w:rPr>
          <w:b/>
        </w:rPr>
      </w:pPr>
      <w:r w:rsidRPr="00652F42">
        <w:rPr>
          <w:b/>
        </w:rPr>
        <w:t xml:space="preserve"> </w:t>
      </w:r>
    </w:p>
    <w:p w14:paraId="66981A7A" w14:textId="77777777" w:rsidR="00652F42" w:rsidRPr="00652F42" w:rsidRDefault="00652F42" w:rsidP="00652F42">
      <w:pPr>
        <w:spacing w:line="276" w:lineRule="auto"/>
        <w:jc w:val="center"/>
        <w:rPr>
          <w:b/>
        </w:rPr>
      </w:pPr>
      <w:r w:rsidRPr="00652F42">
        <w:rPr>
          <w:b/>
        </w:rPr>
        <w:t>ПМ.</w:t>
      </w:r>
      <w:r w:rsidR="0031398F">
        <w:rPr>
          <w:b/>
        </w:rPr>
        <w:t>0</w:t>
      </w:r>
      <w:r w:rsidRPr="00652F42">
        <w:rPr>
          <w:b/>
        </w:rPr>
        <w:t xml:space="preserve">1 </w:t>
      </w:r>
      <w:r w:rsidR="0031398F" w:rsidRPr="00D8565B">
        <w:rPr>
          <w:b/>
          <w:bCs/>
        </w:rPr>
        <w:t>Разработка модулей программного обеспечения для компьютерных систем</w:t>
      </w:r>
    </w:p>
    <w:p w14:paraId="743C94FB" w14:textId="77777777" w:rsidR="000E2ED4" w:rsidRPr="00652F42" w:rsidRDefault="000E2ED4" w:rsidP="000E2ED4">
      <w:pPr>
        <w:spacing w:line="276" w:lineRule="auto"/>
        <w:jc w:val="center"/>
        <w:rPr>
          <w:b/>
        </w:rPr>
      </w:pPr>
    </w:p>
    <w:p w14:paraId="532C5925" w14:textId="77777777" w:rsidR="00583D0F" w:rsidRPr="00652F42" w:rsidRDefault="00583D0F" w:rsidP="00583D0F">
      <w:pPr>
        <w:jc w:val="center"/>
        <w:rPr>
          <w:b/>
          <w:u w:val="single"/>
        </w:rPr>
      </w:pPr>
    </w:p>
    <w:p w14:paraId="6764B2EF" w14:textId="263A76ED" w:rsidR="00583D0F" w:rsidRPr="00652F42" w:rsidRDefault="00583D0F" w:rsidP="00937BA5">
      <w:pPr>
        <w:ind w:left="567"/>
      </w:pPr>
      <w:r w:rsidRPr="00652F42">
        <w:t>Обучающегося</w:t>
      </w:r>
      <w:r w:rsidRPr="00652F42">
        <w:rPr>
          <w:i/>
          <w:u w:val="single"/>
        </w:rPr>
        <w:t xml:space="preserve"> </w:t>
      </w:r>
      <w:r w:rsidRPr="00652F42">
        <w:rPr>
          <w:i/>
          <w:u w:val="single"/>
        </w:rPr>
        <w:tab/>
      </w:r>
      <w:r w:rsidR="00025E43" w:rsidRPr="00652F42">
        <w:rPr>
          <w:i/>
          <w:u w:val="single"/>
        </w:rPr>
        <w:tab/>
      </w:r>
      <w:r w:rsidR="00025E43" w:rsidRPr="00652F42">
        <w:rPr>
          <w:i/>
          <w:u w:val="single"/>
        </w:rPr>
        <w:tab/>
      </w:r>
      <w:r w:rsidR="00542E17">
        <w:rPr>
          <w:i/>
          <w:u w:val="single"/>
        </w:rPr>
        <w:t>Серебрякова Владислава Александровича</w:t>
      </w:r>
      <w:r w:rsidR="000E2ED4" w:rsidRPr="00652F42">
        <w:rPr>
          <w:i/>
          <w:u w:val="single"/>
        </w:rPr>
        <w:tab/>
      </w:r>
      <w:r w:rsidR="00025E43" w:rsidRPr="00652F42">
        <w:rPr>
          <w:i/>
          <w:u w:val="single"/>
        </w:rPr>
        <w:t xml:space="preserve"> </w:t>
      </w:r>
      <w:r w:rsidRPr="00652F42">
        <w:rPr>
          <w:i/>
          <w:u w:val="single"/>
        </w:rPr>
        <w:tab/>
      </w:r>
    </w:p>
    <w:p w14:paraId="1D317A81" w14:textId="77777777" w:rsidR="00583D0F" w:rsidRPr="00652F42" w:rsidRDefault="00583D0F" w:rsidP="00937BA5">
      <w:pPr>
        <w:ind w:left="567"/>
        <w:jc w:val="center"/>
      </w:pPr>
      <w:r w:rsidRPr="00652F42">
        <w:t xml:space="preserve">                Ф.И.О.                                                                                    </w:t>
      </w:r>
    </w:p>
    <w:p w14:paraId="0E356E20" w14:textId="77777777" w:rsidR="00583D0F" w:rsidRPr="00C66BEE" w:rsidRDefault="00583D0F" w:rsidP="00937BA5">
      <w:pPr>
        <w:spacing w:line="360" w:lineRule="auto"/>
        <w:ind w:left="567"/>
        <w:jc w:val="both"/>
      </w:pPr>
      <w:r w:rsidRPr="00652F42">
        <w:rPr>
          <w:rStyle w:val="a3"/>
          <w:b w:val="0"/>
        </w:rPr>
        <w:t xml:space="preserve">Курс </w:t>
      </w:r>
      <w:r w:rsidRPr="00652F42">
        <w:rPr>
          <w:rStyle w:val="a3"/>
          <w:b w:val="0"/>
          <w:u w:val="single"/>
        </w:rPr>
        <w:tab/>
      </w:r>
      <w:r w:rsidRPr="00652F42">
        <w:rPr>
          <w:rStyle w:val="a3"/>
          <w:b w:val="0"/>
          <w:u w:val="single"/>
        </w:rPr>
        <w:tab/>
      </w:r>
      <w:r w:rsidR="00652F42" w:rsidRPr="00652F42">
        <w:rPr>
          <w:rStyle w:val="a3"/>
          <w:b w:val="0"/>
          <w:i/>
          <w:u w:val="single"/>
        </w:rPr>
        <w:t>3</w:t>
      </w:r>
      <w:r w:rsidRPr="00652F42">
        <w:rPr>
          <w:rStyle w:val="a3"/>
          <w:b w:val="0"/>
          <w:u w:val="single"/>
        </w:rPr>
        <w:tab/>
      </w:r>
      <w:r w:rsidRPr="00652F42">
        <w:rPr>
          <w:rStyle w:val="a3"/>
          <w:b w:val="0"/>
        </w:rPr>
        <w:t xml:space="preserve"> группа </w:t>
      </w:r>
      <w:r w:rsidRPr="00652F42">
        <w:rPr>
          <w:rStyle w:val="a3"/>
          <w:b w:val="0"/>
          <w:u w:val="single"/>
        </w:rPr>
        <w:tab/>
      </w:r>
      <w:r w:rsidR="00D03645">
        <w:rPr>
          <w:u w:val="single"/>
        </w:rPr>
        <w:t>ИСП.2</w:t>
      </w:r>
      <w:r w:rsidR="00D03645" w:rsidRPr="00D03645">
        <w:rPr>
          <w:u w:val="single"/>
        </w:rPr>
        <w:t>1.1</w:t>
      </w:r>
      <w:r w:rsidR="00D03645">
        <w:rPr>
          <w:u w:val="single"/>
        </w:rPr>
        <w:t>А</w:t>
      </w:r>
      <w:r w:rsidRPr="00652F42">
        <w:rPr>
          <w:rStyle w:val="a3"/>
          <w:b w:val="0"/>
          <w:i/>
          <w:u w:val="single"/>
        </w:rPr>
        <w:tab/>
      </w:r>
      <w:r w:rsidRPr="00652F42">
        <w:rPr>
          <w:rStyle w:val="a3"/>
          <w:b w:val="0"/>
          <w:i/>
          <w:u w:val="single"/>
        </w:rPr>
        <w:tab/>
      </w:r>
      <w:r w:rsidRPr="00652F42">
        <w:rPr>
          <w:rStyle w:val="a3"/>
          <w:b w:val="0"/>
          <w:i/>
          <w:u w:val="single"/>
        </w:rPr>
        <w:tab/>
      </w:r>
      <w:r w:rsidRPr="00652F42">
        <w:rPr>
          <w:rStyle w:val="a3"/>
          <w:b w:val="0"/>
          <w:i/>
          <w:u w:val="single"/>
        </w:rPr>
        <w:tab/>
      </w:r>
      <w:r w:rsidRPr="00652F42">
        <w:rPr>
          <w:rStyle w:val="a3"/>
          <w:b w:val="0"/>
          <w:i/>
          <w:u w:val="single"/>
        </w:rPr>
        <w:tab/>
      </w:r>
      <w:r w:rsidR="00937BA5" w:rsidRPr="00C66BEE">
        <w:rPr>
          <w:rStyle w:val="a3"/>
          <w:b w:val="0"/>
          <w:i/>
        </w:rPr>
        <w:t>______</w:t>
      </w:r>
    </w:p>
    <w:p w14:paraId="32CE6B23" w14:textId="77777777" w:rsidR="00583D0F" w:rsidRPr="00652F42" w:rsidRDefault="00583D0F" w:rsidP="00937BA5">
      <w:pPr>
        <w:spacing w:line="360" w:lineRule="auto"/>
        <w:ind w:left="567"/>
        <w:jc w:val="both"/>
        <w:rPr>
          <w:rStyle w:val="a3"/>
          <w:i/>
          <w:u w:val="single"/>
        </w:rPr>
      </w:pPr>
      <w:r w:rsidRPr="00652F42">
        <w:t xml:space="preserve">Специальность </w:t>
      </w:r>
      <w:r w:rsidRPr="00652F42">
        <w:rPr>
          <w:rStyle w:val="a3"/>
          <w:b w:val="0"/>
          <w:i/>
          <w:u w:val="single"/>
        </w:rPr>
        <w:tab/>
      </w:r>
      <w:r w:rsidR="00652F42" w:rsidRPr="00652F42">
        <w:rPr>
          <w:rStyle w:val="a3"/>
          <w:i/>
          <w:u w:val="single"/>
        </w:rPr>
        <w:t>09.02.07 Информационные системы и программирование</w:t>
      </w:r>
    </w:p>
    <w:p w14:paraId="33F0E952" w14:textId="687F4250" w:rsidR="00583D0F" w:rsidRPr="00652F42" w:rsidRDefault="00583D0F" w:rsidP="00937BA5">
      <w:pPr>
        <w:spacing w:line="360" w:lineRule="auto"/>
        <w:ind w:left="567"/>
        <w:jc w:val="both"/>
      </w:pPr>
      <w:r w:rsidRPr="00652F42">
        <w:t xml:space="preserve">Место практики </w:t>
      </w:r>
      <w:r w:rsidRPr="00652F42">
        <w:rPr>
          <w:i/>
          <w:u w:val="single"/>
        </w:rPr>
        <w:tab/>
      </w:r>
      <w:r w:rsidR="000E2ED4" w:rsidRPr="00652F42">
        <w:rPr>
          <w:i/>
          <w:u w:val="single"/>
        </w:rPr>
        <w:tab/>
      </w:r>
      <w:r w:rsidR="00542E17">
        <w:rPr>
          <w:i/>
          <w:u w:val="single"/>
        </w:rPr>
        <w:t>САО Страховой Дом «ВСК»</w:t>
      </w:r>
      <w:r w:rsidR="000E2ED4" w:rsidRPr="00652F42">
        <w:rPr>
          <w:i/>
          <w:u w:val="single"/>
        </w:rPr>
        <w:tab/>
      </w:r>
      <w:r w:rsidR="000E2ED4" w:rsidRPr="00652F42">
        <w:rPr>
          <w:i/>
          <w:u w:val="single"/>
        </w:rPr>
        <w:tab/>
      </w:r>
      <w:r w:rsidRPr="00652F42">
        <w:rPr>
          <w:i/>
          <w:u w:val="single"/>
        </w:rPr>
        <w:tab/>
      </w:r>
      <w:r w:rsidRPr="00652F42">
        <w:rPr>
          <w:i/>
          <w:u w:val="single"/>
        </w:rPr>
        <w:tab/>
      </w:r>
    </w:p>
    <w:p w14:paraId="3C33ACD5" w14:textId="09813D7A" w:rsidR="00583D0F" w:rsidRPr="00C66BEE" w:rsidRDefault="00583D0F" w:rsidP="00937BA5">
      <w:pPr>
        <w:ind w:left="567"/>
        <w:jc w:val="both"/>
      </w:pPr>
      <w:r w:rsidRPr="00652F42">
        <w:t xml:space="preserve">Период практики </w:t>
      </w:r>
      <w:r w:rsidR="000E2ED4" w:rsidRPr="00652F42">
        <w:rPr>
          <w:u w:val="single"/>
        </w:rPr>
        <w:tab/>
      </w:r>
      <w:r w:rsidR="005B63B1">
        <w:rPr>
          <w:u w:val="single"/>
        </w:rPr>
        <w:t>01</w:t>
      </w:r>
      <w:r w:rsidR="000E2ED4" w:rsidRPr="00652F42">
        <w:rPr>
          <w:u w:val="single"/>
        </w:rPr>
        <w:t>.</w:t>
      </w:r>
      <w:r w:rsidR="0031398F">
        <w:rPr>
          <w:u w:val="single"/>
        </w:rPr>
        <w:t>0</w:t>
      </w:r>
      <w:r w:rsidR="005B63B1">
        <w:rPr>
          <w:u w:val="single"/>
        </w:rPr>
        <w:t>6</w:t>
      </w:r>
      <w:r w:rsidR="000E2ED4" w:rsidRPr="00652F42">
        <w:rPr>
          <w:u w:val="single"/>
        </w:rPr>
        <w:t>.202</w:t>
      </w:r>
      <w:r w:rsidR="00D03645" w:rsidRPr="005B63B1">
        <w:rPr>
          <w:u w:val="single"/>
        </w:rPr>
        <w:t>4</w:t>
      </w:r>
      <w:r w:rsidR="000E2ED4" w:rsidRPr="00652F42">
        <w:rPr>
          <w:u w:val="single"/>
        </w:rPr>
        <w:t xml:space="preserve"> </w:t>
      </w:r>
      <w:r w:rsidR="00652F42" w:rsidRPr="00652F42">
        <w:rPr>
          <w:u w:val="single"/>
        </w:rPr>
        <w:t>г.</w:t>
      </w:r>
      <w:r w:rsidR="000E2ED4" w:rsidRPr="00652F42">
        <w:rPr>
          <w:u w:val="single"/>
        </w:rPr>
        <w:t xml:space="preserve">– </w:t>
      </w:r>
      <w:r w:rsidR="005B63B1">
        <w:rPr>
          <w:u w:val="single"/>
        </w:rPr>
        <w:t>28</w:t>
      </w:r>
      <w:r w:rsidR="00652F42" w:rsidRPr="00652F42">
        <w:rPr>
          <w:u w:val="single"/>
        </w:rPr>
        <w:t>.</w:t>
      </w:r>
      <w:r w:rsidR="0031398F">
        <w:rPr>
          <w:u w:val="single"/>
        </w:rPr>
        <w:t>0</w:t>
      </w:r>
      <w:r w:rsidR="005B63B1">
        <w:rPr>
          <w:u w:val="single"/>
        </w:rPr>
        <w:t>6</w:t>
      </w:r>
      <w:r w:rsidR="000E2ED4" w:rsidRPr="00652F42">
        <w:rPr>
          <w:u w:val="single"/>
        </w:rPr>
        <w:t>.202</w:t>
      </w:r>
      <w:r w:rsidR="00D03645" w:rsidRPr="005B63B1">
        <w:rPr>
          <w:u w:val="single"/>
        </w:rPr>
        <w:t>4</w:t>
      </w:r>
      <w:r w:rsidR="00652F42" w:rsidRPr="00652F42">
        <w:rPr>
          <w:u w:val="single"/>
        </w:rPr>
        <w:t xml:space="preserve"> г.</w:t>
      </w:r>
      <w:r w:rsidRPr="00652F42">
        <w:rPr>
          <w:u w:val="single"/>
        </w:rPr>
        <w:tab/>
      </w:r>
      <w:r w:rsidRPr="00652F42">
        <w:rPr>
          <w:u w:val="single"/>
        </w:rPr>
        <w:tab/>
      </w:r>
      <w:r w:rsidRPr="00652F42">
        <w:rPr>
          <w:u w:val="single"/>
        </w:rPr>
        <w:tab/>
      </w:r>
      <w:r w:rsidRPr="00652F42">
        <w:rPr>
          <w:u w:val="single"/>
        </w:rPr>
        <w:tab/>
      </w:r>
      <w:r w:rsidRPr="00652F42">
        <w:rPr>
          <w:u w:val="single"/>
        </w:rPr>
        <w:tab/>
      </w:r>
      <w:r w:rsidR="00937BA5" w:rsidRPr="00C66BEE">
        <w:t>______</w:t>
      </w:r>
    </w:p>
    <w:p w14:paraId="257A2A24" w14:textId="77777777" w:rsidR="00583D0F" w:rsidRPr="00652F42" w:rsidRDefault="00583D0F" w:rsidP="00937BA5">
      <w:pPr>
        <w:spacing w:line="360" w:lineRule="auto"/>
        <w:ind w:left="567"/>
      </w:pPr>
      <w:r w:rsidRPr="00652F42">
        <w:tab/>
      </w:r>
    </w:p>
    <w:p w14:paraId="5AAF7AD9" w14:textId="77777777" w:rsidR="00583D0F" w:rsidRPr="00652F42" w:rsidRDefault="00583D0F" w:rsidP="00937BA5">
      <w:pPr>
        <w:spacing w:line="360" w:lineRule="auto"/>
        <w:ind w:left="567"/>
      </w:pPr>
      <w:r w:rsidRPr="00652F42">
        <w:t xml:space="preserve">Руководители практики </w:t>
      </w:r>
    </w:p>
    <w:p w14:paraId="1908B385" w14:textId="6A89ECCE" w:rsidR="00583D0F" w:rsidRPr="00652F42" w:rsidRDefault="00583D0F" w:rsidP="00937BA5">
      <w:pPr>
        <w:ind w:left="567"/>
        <w:rPr>
          <w:bCs/>
          <w:u w:val="single"/>
        </w:rPr>
      </w:pPr>
      <w:r w:rsidRPr="00652F42">
        <w:t xml:space="preserve">от колледжа </w:t>
      </w:r>
      <w:r w:rsidR="000E2ED4" w:rsidRPr="00652F42">
        <w:rPr>
          <w:u w:val="single"/>
        </w:rPr>
        <w:tab/>
      </w:r>
      <w:r w:rsidR="000E2ED4" w:rsidRPr="00652F42">
        <w:rPr>
          <w:u w:val="single"/>
        </w:rPr>
        <w:tab/>
      </w:r>
      <w:r w:rsidR="00C66BEE" w:rsidRPr="00C66BEE">
        <w:t>_________</w:t>
      </w:r>
      <w:r w:rsidR="00C66BEE">
        <w:rPr>
          <w:i/>
          <w:u w:val="single"/>
        </w:rPr>
        <w:t>Грачева Наталья Михайловна</w:t>
      </w:r>
      <w:r w:rsidR="009C2009" w:rsidRPr="00652F42">
        <w:rPr>
          <w:i/>
          <w:u w:val="single"/>
        </w:rPr>
        <w:tab/>
      </w:r>
      <w:r w:rsidR="000E2ED4" w:rsidRPr="00652F42">
        <w:rPr>
          <w:u w:val="single"/>
        </w:rPr>
        <w:tab/>
      </w:r>
      <w:r w:rsidR="000E2ED4" w:rsidRPr="00652F42">
        <w:rPr>
          <w:u w:val="single"/>
        </w:rPr>
        <w:tab/>
      </w:r>
      <w:r w:rsidR="000E2ED4" w:rsidRPr="00652F42">
        <w:rPr>
          <w:u w:val="single"/>
        </w:rPr>
        <w:tab/>
      </w:r>
    </w:p>
    <w:p w14:paraId="7DDBC33D" w14:textId="77777777" w:rsidR="00583D0F" w:rsidRPr="00652F42" w:rsidRDefault="00583D0F" w:rsidP="00937BA5">
      <w:pPr>
        <w:ind w:left="567"/>
        <w:jc w:val="both"/>
      </w:pPr>
      <w:r w:rsidRPr="00652F42">
        <w:t xml:space="preserve">                                                                                       Ф.И.О. </w:t>
      </w:r>
    </w:p>
    <w:p w14:paraId="72DDF7C3" w14:textId="1C103F2B" w:rsidR="00583D0F" w:rsidRPr="00652F42" w:rsidRDefault="00583D0F" w:rsidP="00937BA5">
      <w:pPr>
        <w:ind w:left="567"/>
      </w:pPr>
      <w:r w:rsidRPr="00652F42">
        <w:t>от организации</w:t>
      </w:r>
      <w:r w:rsidR="000E2ED4" w:rsidRPr="00652F42">
        <w:rPr>
          <w:u w:val="single"/>
        </w:rPr>
        <w:tab/>
      </w:r>
      <w:r w:rsidR="000E2ED4" w:rsidRPr="00652F42">
        <w:rPr>
          <w:u w:val="single"/>
        </w:rPr>
        <w:tab/>
      </w:r>
      <w:r w:rsidR="00542E17">
        <w:rPr>
          <w:i/>
          <w:u w:val="single"/>
        </w:rPr>
        <w:t>Сидоров Михаил Александрович</w:t>
      </w:r>
      <w:r w:rsidR="000E2ED4" w:rsidRPr="00652F42">
        <w:rPr>
          <w:u w:val="single"/>
        </w:rPr>
        <w:tab/>
      </w:r>
      <w:r w:rsidR="000E2ED4" w:rsidRPr="00652F42">
        <w:rPr>
          <w:u w:val="single"/>
        </w:rPr>
        <w:tab/>
      </w:r>
      <w:r w:rsidR="000E2ED4" w:rsidRPr="00652F42">
        <w:rPr>
          <w:u w:val="single"/>
        </w:rPr>
        <w:tab/>
      </w:r>
      <w:r w:rsidR="00025E43" w:rsidRPr="00652F42">
        <w:rPr>
          <w:bCs/>
          <w:i/>
          <w:u w:val="single"/>
        </w:rPr>
        <w:tab/>
      </w:r>
    </w:p>
    <w:p w14:paraId="4876F6BD" w14:textId="77777777" w:rsidR="00583D0F" w:rsidRPr="00652F42" w:rsidRDefault="00583D0F" w:rsidP="00937BA5">
      <w:pPr>
        <w:ind w:left="567"/>
        <w:jc w:val="both"/>
      </w:pPr>
      <w:r w:rsidRPr="00652F42">
        <w:t xml:space="preserve">                                                                           Ф.И.О. </w:t>
      </w:r>
    </w:p>
    <w:p w14:paraId="16E49717" w14:textId="77777777" w:rsidR="0096792A" w:rsidRPr="00652F42" w:rsidRDefault="0096792A" w:rsidP="00937BA5">
      <w:pPr>
        <w:ind w:left="567"/>
      </w:pPr>
    </w:p>
    <w:p w14:paraId="5A850C72" w14:textId="77777777" w:rsidR="00583D0F" w:rsidRPr="00652F42" w:rsidRDefault="00583D0F" w:rsidP="00937BA5">
      <w:pPr>
        <w:ind w:left="567"/>
      </w:pPr>
      <w:r w:rsidRPr="00652F42">
        <w:t xml:space="preserve">                                      </w:t>
      </w:r>
    </w:p>
    <w:p w14:paraId="3D3B4901" w14:textId="77777777" w:rsidR="00583D0F" w:rsidRPr="00652F42" w:rsidRDefault="00583D0F" w:rsidP="00937BA5">
      <w:pPr>
        <w:ind w:left="567"/>
      </w:pPr>
      <w:r w:rsidRPr="00652F42">
        <w:t xml:space="preserve">                                МП</w:t>
      </w:r>
    </w:p>
    <w:p w14:paraId="266C922B" w14:textId="77777777" w:rsidR="00583D0F" w:rsidRPr="00652F42" w:rsidRDefault="00583D0F" w:rsidP="00583D0F">
      <w:pPr>
        <w:jc w:val="right"/>
      </w:pPr>
    </w:p>
    <w:p w14:paraId="2E303731" w14:textId="77777777" w:rsidR="00583D0F" w:rsidRPr="00652F42" w:rsidRDefault="00583D0F" w:rsidP="00583D0F">
      <w:pPr>
        <w:jc w:val="center"/>
      </w:pPr>
    </w:p>
    <w:p w14:paraId="0AC215CA" w14:textId="77777777" w:rsidR="00583D0F" w:rsidRPr="00652F42" w:rsidRDefault="00583D0F" w:rsidP="00583D0F">
      <w:pPr>
        <w:jc w:val="center"/>
      </w:pPr>
    </w:p>
    <w:p w14:paraId="52CAA8B2" w14:textId="77777777" w:rsidR="00583D0F" w:rsidRPr="00652F42" w:rsidRDefault="00583D0F" w:rsidP="00583D0F">
      <w:pPr>
        <w:jc w:val="center"/>
      </w:pPr>
    </w:p>
    <w:p w14:paraId="43B684FD" w14:textId="77777777" w:rsidR="00583D0F" w:rsidRPr="00652F42" w:rsidRDefault="00583D0F" w:rsidP="00583D0F">
      <w:pPr>
        <w:jc w:val="center"/>
      </w:pPr>
    </w:p>
    <w:p w14:paraId="4C18ACF6" w14:textId="77777777" w:rsidR="00583D0F" w:rsidRPr="00652F42" w:rsidRDefault="00583D0F" w:rsidP="00583D0F">
      <w:pPr>
        <w:jc w:val="center"/>
      </w:pPr>
    </w:p>
    <w:p w14:paraId="69B0250B" w14:textId="77777777" w:rsidR="00583D0F" w:rsidRPr="00652F42" w:rsidRDefault="00583D0F" w:rsidP="00583D0F">
      <w:pPr>
        <w:jc w:val="center"/>
      </w:pPr>
    </w:p>
    <w:p w14:paraId="258A025F" w14:textId="77777777" w:rsidR="00583D0F" w:rsidRPr="00652F42" w:rsidRDefault="00583D0F" w:rsidP="00583D0F">
      <w:pPr>
        <w:jc w:val="center"/>
      </w:pPr>
    </w:p>
    <w:p w14:paraId="3A89B527" w14:textId="77777777" w:rsidR="000E2ED4" w:rsidRPr="00652F42" w:rsidRDefault="000E2ED4" w:rsidP="00583D0F">
      <w:pPr>
        <w:jc w:val="center"/>
      </w:pPr>
    </w:p>
    <w:p w14:paraId="4FF76D50" w14:textId="77777777" w:rsidR="000E2ED4" w:rsidRDefault="000E2ED4" w:rsidP="00583D0F">
      <w:pPr>
        <w:jc w:val="center"/>
      </w:pPr>
    </w:p>
    <w:p w14:paraId="62296F3A" w14:textId="77777777" w:rsidR="00652F42" w:rsidRDefault="00652F42" w:rsidP="00583D0F">
      <w:pPr>
        <w:jc w:val="center"/>
      </w:pPr>
    </w:p>
    <w:p w14:paraId="6A9CE3C0" w14:textId="77777777" w:rsidR="00652F42" w:rsidRPr="00652F42" w:rsidRDefault="00652F42" w:rsidP="00583D0F">
      <w:pPr>
        <w:jc w:val="center"/>
      </w:pPr>
    </w:p>
    <w:p w14:paraId="1FDA3B3B" w14:textId="77777777" w:rsidR="00583D0F" w:rsidRPr="00652F42" w:rsidRDefault="00583D0F" w:rsidP="00583D0F">
      <w:pPr>
        <w:jc w:val="center"/>
      </w:pPr>
      <w:r w:rsidRPr="00652F42">
        <w:t>г. Орехово-Зуево</w:t>
      </w:r>
    </w:p>
    <w:p w14:paraId="121F114A" w14:textId="77777777" w:rsidR="00583D0F" w:rsidRPr="005B63B1" w:rsidRDefault="00583D0F" w:rsidP="00583D0F">
      <w:pPr>
        <w:jc w:val="center"/>
      </w:pPr>
      <w:r w:rsidRPr="00652F42">
        <w:t>20</w:t>
      </w:r>
      <w:r w:rsidR="000E2ED4" w:rsidRPr="00652F42">
        <w:t>2</w:t>
      </w:r>
      <w:r w:rsidR="00D03645" w:rsidRPr="005B63B1">
        <w:t>4</w:t>
      </w:r>
    </w:p>
    <w:p w14:paraId="4CE708F7" w14:textId="77777777" w:rsidR="00652F42" w:rsidRDefault="00652F42" w:rsidP="00583D0F">
      <w:pPr>
        <w:jc w:val="center"/>
      </w:pPr>
    </w:p>
    <w:p w14:paraId="564FD7B3" w14:textId="77777777" w:rsidR="00652F42" w:rsidRDefault="00652F42" w:rsidP="00583D0F">
      <w:pPr>
        <w:jc w:val="center"/>
      </w:pPr>
    </w:p>
    <w:p w14:paraId="5012E46A" w14:textId="77777777" w:rsidR="00652F42" w:rsidRPr="00652F42" w:rsidRDefault="00652F42" w:rsidP="00583D0F">
      <w:pPr>
        <w:jc w:val="center"/>
      </w:pPr>
    </w:p>
    <w:p w14:paraId="7FD1900B" w14:textId="77777777" w:rsidR="0055722B" w:rsidRPr="0055722B" w:rsidRDefault="0055722B" w:rsidP="0055722B">
      <w:pPr>
        <w:spacing w:line="360" w:lineRule="auto"/>
        <w:ind w:firstLine="708"/>
        <w:contextualSpacing/>
        <w:jc w:val="center"/>
        <w:rPr>
          <w:b/>
        </w:rPr>
      </w:pPr>
      <w:r w:rsidRPr="0055722B">
        <w:rPr>
          <w:b/>
        </w:rPr>
        <w:lastRenderedPageBreak/>
        <w:t>ВВЕДЕНИЕ</w:t>
      </w:r>
    </w:p>
    <w:p w14:paraId="258FF886" w14:textId="1AF3D113" w:rsidR="00E24A7C" w:rsidRPr="00652F42" w:rsidRDefault="00E24A7C" w:rsidP="00E24A7C">
      <w:pPr>
        <w:spacing w:line="360" w:lineRule="auto"/>
        <w:ind w:firstLine="708"/>
        <w:contextualSpacing/>
        <w:jc w:val="both"/>
      </w:pPr>
      <w:r w:rsidRPr="00652F42">
        <w:t xml:space="preserve">Производственная практика проходила в </w:t>
      </w:r>
      <w:r w:rsidR="00542E17">
        <w:t>САО Страховой Дом «ВСК»</w:t>
      </w:r>
      <w:r w:rsidR="00025E43" w:rsidRPr="00652F42">
        <w:t>.</w:t>
      </w:r>
      <w:r w:rsidRPr="00652F42">
        <w:tab/>
        <w:t>Продолжительность произ</w:t>
      </w:r>
      <w:r w:rsidR="00025E43" w:rsidRPr="00652F42">
        <w:t xml:space="preserve">водной практики – </w:t>
      </w:r>
      <w:r w:rsidR="0031398F">
        <w:t>4</w:t>
      </w:r>
      <w:r w:rsidR="00025E43" w:rsidRPr="00652F42">
        <w:t xml:space="preserve"> недел</w:t>
      </w:r>
      <w:r w:rsidR="0031398F">
        <w:t>и</w:t>
      </w:r>
      <w:r w:rsidR="00025E43" w:rsidRPr="00652F42">
        <w:t xml:space="preserve">, с </w:t>
      </w:r>
      <w:r w:rsidR="005B63B1">
        <w:t>01</w:t>
      </w:r>
      <w:r w:rsidR="00025E43" w:rsidRPr="00652F42">
        <w:t>.</w:t>
      </w:r>
      <w:r w:rsidR="0031398F">
        <w:t>0</w:t>
      </w:r>
      <w:r w:rsidR="005B63B1">
        <w:t>6</w:t>
      </w:r>
      <w:r w:rsidR="00025E43" w:rsidRPr="00652F42">
        <w:t>.20</w:t>
      </w:r>
      <w:r w:rsidR="000E2ED4" w:rsidRPr="00652F42">
        <w:t>2</w:t>
      </w:r>
      <w:r w:rsidR="00D03645" w:rsidRPr="00D03645">
        <w:t>4</w:t>
      </w:r>
      <w:r w:rsidR="00025E43" w:rsidRPr="00652F42">
        <w:t xml:space="preserve"> по </w:t>
      </w:r>
      <w:r w:rsidR="005B63B1">
        <w:t>28</w:t>
      </w:r>
      <w:r w:rsidR="00025E43" w:rsidRPr="00652F42">
        <w:t>.</w:t>
      </w:r>
      <w:r w:rsidR="0031398F">
        <w:t>0</w:t>
      </w:r>
      <w:r w:rsidR="005B63B1">
        <w:t>6</w:t>
      </w:r>
      <w:r w:rsidR="00025E43" w:rsidRPr="00652F42">
        <w:t>.20</w:t>
      </w:r>
      <w:r w:rsidR="000E2ED4" w:rsidRPr="00652F42">
        <w:t>2</w:t>
      </w:r>
      <w:r w:rsidR="00D03645" w:rsidRPr="00D03645">
        <w:t>4</w:t>
      </w:r>
      <w:r w:rsidRPr="00652F42">
        <w:t xml:space="preserve"> года.</w:t>
      </w:r>
    </w:p>
    <w:p w14:paraId="1F3DF058" w14:textId="77777777" w:rsidR="00652F42" w:rsidRDefault="00652F42" w:rsidP="00652F42">
      <w:pPr>
        <w:widowControl w:val="0"/>
        <w:overflowPunct w:val="0"/>
        <w:autoSpaceDE w:val="0"/>
        <w:autoSpaceDN w:val="0"/>
        <w:adjustRightInd w:val="0"/>
        <w:ind w:firstLine="709"/>
        <w:jc w:val="both"/>
      </w:pPr>
      <w:r w:rsidRPr="00652F42">
        <w:rPr>
          <w:color w:val="000000"/>
        </w:rPr>
        <w:t xml:space="preserve">Рабочая программа производственной практики является частью основной образовательной </w:t>
      </w:r>
      <w:r w:rsidRPr="00652F42">
        <w:t xml:space="preserve">программы (ООП) </w:t>
      </w:r>
      <w:r w:rsidRPr="00652F42">
        <w:rPr>
          <w:color w:val="000000"/>
        </w:rPr>
        <w:t xml:space="preserve">по специальности среднего профессионального образования </w:t>
      </w:r>
      <w:r w:rsidRPr="00652F42">
        <w:rPr>
          <w:b/>
        </w:rPr>
        <w:t>09.02.07</w:t>
      </w:r>
      <w:r w:rsidRPr="00652F42">
        <w:rPr>
          <w:b/>
          <w:i/>
        </w:rPr>
        <w:t xml:space="preserve"> </w:t>
      </w:r>
      <w:r w:rsidRPr="00652F42">
        <w:rPr>
          <w:b/>
        </w:rPr>
        <w:t>Информационные системы и программирование</w:t>
      </w:r>
      <w:r w:rsidRPr="00652F42">
        <w:rPr>
          <w:b/>
          <w:i/>
        </w:rPr>
        <w:t xml:space="preserve"> </w:t>
      </w:r>
      <w:r w:rsidRPr="00652F42">
        <w:t xml:space="preserve">в части освоения основного вида профессиональной деятельности </w:t>
      </w:r>
      <w:r w:rsidR="0031398F" w:rsidRPr="00D8565B">
        <w:rPr>
          <w:b/>
          <w:bCs/>
        </w:rPr>
        <w:t>Разработка модулей программного обеспечения для компьютерных систем</w:t>
      </w:r>
      <w:r w:rsidRPr="00652F42">
        <w:t xml:space="preserve"> и соответствующих профессиональных компетенций:</w:t>
      </w:r>
    </w:p>
    <w:p w14:paraId="263A1445" w14:textId="77777777" w:rsidR="0031398F" w:rsidRDefault="0031398F" w:rsidP="00652F42">
      <w:pPr>
        <w:widowControl w:val="0"/>
        <w:overflowPunct w:val="0"/>
        <w:autoSpaceDE w:val="0"/>
        <w:autoSpaceDN w:val="0"/>
        <w:adjustRightInd w:val="0"/>
        <w:ind w:firstLine="709"/>
        <w:jc w:val="both"/>
      </w:pPr>
      <w:r>
        <w:t>ПК 1.1 Формировать алгоритмы разработки программных модулей в соответствии с техническим заданием</w:t>
      </w:r>
    </w:p>
    <w:p w14:paraId="1D286CAA" w14:textId="77777777" w:rsidR="00873328" w:rsidRDefault="0031398F" w:rsidP="00652F42">
      <w:pPr>
        <w:widowControl w:val="0"/>
        <w:overflowPunct w:val="0"/>
        <w:autoSpaceDE w:val="0"/>
        <w:autoSpaceDN w:val="0"/>
        <w:adjustRightInd w:val="0"/>
        <w:ind w:firstLine="709"/>
        <w:jc w:val="both"/>
      </w:pPr>
      <w:r>
        <w:t>ПК 1.2 Разрабатывать программные модули в соответствии с техническим заданием</w:t>
      </w:r>
    </w:p>
    <w:p w14:paraId="32DD882E" w14:textId="77777777" w:rsidR="0031398F" w:rsidRDefault="0031398F" w:rsidP="00652F42">
      <w:pPr>
        <w:widowControl w:val="0"/>
        <w:overflowPunct w:val="0"/>
        <w:autoSpaceDE w:val="0"/>
        <w:autoSpaceDN w:val="0"/>
        <w:adjustRightInd w:val="0"/>
        <w:ind w:firstLine="709"/>
        <w:jc w:val="both"/>
      </w:pPr>
      <w:r>
        <w:t>ПК 1.3 Выполнять отладку программных модулей с использованием специализированных программных средств</w:t>
      </w:r>
    </w:p>
    <w:p w14:paraId="77BE1F0E" w14:textId="77777777" w:rsidR="0031398F" w:rsidRDefault="0031398F" w:rsidP="00652F42">
      <w:pPr>
        <w:widowControl w:val="0"/>
        <w:overflowPunct w:val="0"/>
        <w:autoSpaceDE w:val="0"/>
        <w:autoSpaceDN w:val="0"/>
        <w:adjustRightInd w:val="0"/>
        <w:ind w:firstLine="709"/>
        <w:jc w:val="both"/>
      </w:pPr>
      <w:r>
        <w:t>ПК 1.4 Выполнять тестирование программных модулей</w:t>
      </w:r>
    </w:p>
    <w:p w14:paraId="53BA4DD4" w14:textId="77777777" w:rsidR="0031398F" w:rsidRDefault="0031398F" w:rsidP="00652F42">
      <w:pPr>
        <w:widowControl w:val="0"/>
        <w:overflowPunct w:val="0"/>
        <w:autoSpaceDE w:val="0"/>
        <w:autoSpaceDN w:val="0"/>
        <w:adjustRightInd w:val="0"/>
        <w:ind w:firstLine="709"/>
        <w:jc w:val="both"/>
      </w:pPr>
      <w:r>
        <w:t>ПК 1.5 Осуществлять рефакторинг и оптимизацию программного кода</w:t>
      </w:r>
    </w:p>
    <w:p w14:paraId="2D488DAA" w14:textId="77777777" w:rsidR="0031398F" w:rsidRDefault="0031398F" w:rsidP="00652F42">
      <w:pPr>
        <w:widowControl w:val="0"/>
        <w:overflowPunct w:val="0"/>
        <w:autoSpaceDE w:val="0"/>
        <w:autoSpaceDN w:val="0"/>
        <w:adjustRightInd w:val="0"/>
        <w:ind w:firstLine="709"/>
        <w:jc w:val="both"/>
      </w:pPr>
      <w:r>
        <w:t>ПК 1.6 Разрабатывать модули программного обеспечения для мобильных платформ</w:t>
      </w:r>
    </w:p>
    <w:p w14:paraId="536F8FD1" w14:textId="77777777" w:rsidR="0031398F" w:rsidRPr="0031398F" w:rsidRDefault="0031398F" w:rsidP="0031398F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/>
        </w:rPr>
      </w:pPr>
      <w:bookmarkStart w:id="0" w:name="_Hlk165906694"/>
      <w:r w:rsidRPr="0031398F">
        <w:rPr>
          <w:color w:val="000000"/>
        </w:rPr>
        <w:t xml:space="preserve">Цели практики: Закрепление и совершенствование приобретенных в процессе обучения профессиональных умений, обучающихся по изучаемой специальности, развитие общих и профессиональных компетенций, освоение современных производственных процессов, адаптация обучающихся к конкретным условиям деятельности организаций различных организационно-правовых форм. </w:t>
      </w:r>
    </w:p>
    <w:bookmarkEnd w:id="0"/>
    <w:p w14:paraId="79ED35B1" w14:textId="77777777" w:rsidR="0031398F" w:rsidRPr="0031398F" w:rsidRDefault="0031398F" w:rsidP="0031398F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/>
        </w:rPr>
      </w:pPr>
      <w:r w:rsidRPr="0031398F">
        <w:rPr>
          <w:color w:val="000000"/>
        </w:rPr>
        <w:t xml:space="preserve">Задачи практики: </w:t>
      </w:r>
    </w:p>
    <w:p w14:paraId="1C31AF4E" w14:textId="77777777" w:rsidR="0031398F" w:rsidRPr="0031398F" w:rsidRDefault="0031398F" w:rsidP="0031398F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/>
        </w:rPr>
      </w:pPr>
      <w:r w:rsidRPr="0031398F">
        <w:rPr>
          <w:color w:val="000000"/>
        </w:rPr>
        <w:t>• подготовка студента к выполнению основных профессиональных функций в соответствии с квалификационными требованиями;</w:t>
      </w:r>
    </w:p>
    <w:p w14:paraId="391EFB4F" w14:textId="77777777" w:rsidR="0031398F" w:rsidRPr="0031398F" w:rsidRDefault="0031398F" w:rsidP="0031398F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/>
        </w:rPr>
      </w:pPr>
      <w:r w:rsidRPr="0031398F">
        <w:rPr>
          <w:color w:val="000000"/>
        </w:rPr>
        <w:t>• ознакомление студентов непосредственно на предприятиях, в учреждениях и организациях с передовой техникой и технологией, с организацией труда;</w:t>
      </w:r>
    </w:p>
    <w:p w14:paraId="749BD379" w14:textId="77777777" w:rsidR="0031398F" w:rsidRPr="0031398F" w:rsidRDefault="0031398F" w:rsidP="0031398F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/>
        </w:rPr>
      </w:pPr>
      <w:r w:rsidRPr="0031398F">
        <w:rPr>
          <w:color w:val="000000"/>
        </w:rPr>
        <w:t>• изучение методики проектирования программного обеспечения вычислительной техники и автоматизированных систем;</w:t>
      </w:r>
    </w:p>
    <w:p w14:paraId="190CB7A1" w14:textId="77777777" w:rsidR="0031398F" w:rsidRPr="0031398F" w:rsidRDefault="0031398F" w:rsidP="0031398F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/>
        </w:rPr>
      </w:pPr>
      <w:r w:rsidRPr="0031398F">
        <w:rPr>
          <w:color w:val="000000"/>
        </w:rPr>
        <w:t>• приобретение практических навыков по разработке программного обеспечения, сопровождению и эксплуатации компонентов автоматизированных систем обработки информации и управления;</w:t>
      </w:r>
    </w:p>
    <w:p w14:paraId="17ED59E8" w14:textId="77777777" w:rsidR="0031398F" w:rsidRPr="0031398F" w:rsidRDefault="0031398F" w:rsidP="0031398F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/>
        </w:rPr>
      </w:pPr>
      <w:r w:rsidRPr="0031398F">
        <w:rPr>
          <w:color w:val="000000"/>
        </w:rPr>
        <w:t xml:space="preserve">• изучение эффективности функционирования автоматизированных информационных систем предприятия, анализ качества работы и исследование проблем автоматизированных информационных систем на предприятии; </w:t>
      </w:r>
    </w:p>
    <w:p w14:paraId="079ED886" w14:textId="77777777" w:rsidR="0031398F" w:rsidRPr="0031398F" w:rsidRDefault="0031398F" w:rsidP="0031398F">
      <w:pPr>
        <w:widowControl w:val="0"/>
        <w:overflowPunct w:val="0"/>
        <w:autoSpaceDE w:val="0"/>
        <w:autoSpaceDN w:val="0"/>
        <w:adjustRightInd w:val="0"/>
        <w:ind w:firstLine="709"/>
        <w:jc w:val="both"/>
        <w:rPr>
          <w:color w:val="000000"/>
        </w:rPr>
      </w:pPr>
      <w:r w:rsidRPr="0031398F">
        <w:rPr>
          <w:color w:val="000000"/>
        </w:rPr>
        <w:t xml:space="preserve">• закрепление и совершенствование знаний и практических навыков. </w:t>
      </w:r>
    </w:p>
    <w:p w14:paraId="73E54BD7" w14:textId="77777777" w:rsidR="00E24A7C" w:rsidRPr="00652F42" w:rsidRDefault="00E24A7C" w:rsidP="009C2009">
      <w:pPr>
        <w:pStyle w:val="ConsPlusNormal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2F42">
        <w:rPr>
          <w:rFonts w:ascii="Times New Roman" w:hAnsi="Times New Roman" w:cs="Times New Roman"/>
          <w:sz w:val="24"/>
          <w:szCs w:val="24"/>
        </w:rPr>
        <w:t>В период производственной практики выполнены следующие работы:</w:t>
      </w:r>
    </w:p>
    <w:p w14:paraId="3E9B7C07" w14:textId="77777777" w:rsidR="00652F42" w:rsidRDefault="00652F42" w:rsidP="00E70F77">
      <w:pPr>
        <w:pStyle w:val="a5"/>
        <w:widowControl w:val="0"/>
        <w:numPr>
          <w:ilvl w:val="0"/>
          <w:numId w:val="22"/>
        </w:numPr>
        <w:snapToGrid w:val="0"/>
        <w:spacing w:line="276" w:lineRule="auto"/>
        <w:ind w:left="0" w:firstLine="567"/>
        <w:jc w:val="both"/>
      </w:pPr>
      <w:r w:rsidRPr="00500C50">
        <w:t>Анализ структуры организации, описание аппаратного и программного обеспечения организации</w:t>
      </w:r>
      <w:r>
        <w:t>:</w:t>
      </w:r>
    </w:p>
    <w:p w14:paraId="6DF1FB5F" w14:textId="77777777" w:rsidR="00652F42" w:rsidRPr="00500C50" w:rsidRDefault="00652F42" w:rsidP="00652F42">
      <w:pPr>
        <w:pStyle w:val="a5"/>
        <w:widowControl w:val="0"/>
        <w:numPr>
          <w:ilvl w:val="1"/>
          <w:numId w:val="22"/>
        </w:numPr>
        <w:snapToGrid w:val="0"/>
        <w:spacing w:line="276" w:lineRule="auto"/>
        <w:ind w:left="993" w:hanging="426"/>
        <w:jc w:val="both"/>
      </w:pPr>
      <w:r w:rsidRPr="00500C50">
        <w:t>Структура организации</w:t>
      </w:r>
      <w:r>
        <w:t>;</w:t>
      </w:r>
    </w:p>
    <w:p w14:paraId="77455BC0" w14:textId="77777777" w:rsidR="00652F42" w:rsidRPr="00500C50" w:rsidRDefault="00652F42" w:rsidP="00652F42">
      <w:pPr>
        <w:pStyle w:val="a5"/>
        <w:widowControl w:val="0"/>
        <w:numPr>
          <w:ilvl w:val="1"/>
          <w:numId w:val="22"/>
        </w:numPr>
        <w:snapToGrid w:val="0"/>
        <w:spacing w:line="276" w:lineRule="auto"/>
        <w:ind w:left="993" w:hanging="426"/>
        <w:jc w:val="both"/>
      </w:pPr>
      <w:r w:rsidRPr="00500C50">
        <w:t>Описание аппаратного обеспечения организации</w:t>
      </w:r>
      <w:r>
        <w:t>;</w:t>
      </w:r>
    </w:p>
    <w:p w14:paraId="3ADDD8D9" w14:textId="77777777" w:rsidR="00652F42" w:rsidRPr="00500C50" w:rsidRDefault="00652F42" w:rsidP="00652F42">
      <w:pPr>
        <w:pStyle w:val="a5"/>
        <w:widowControl w:val="0"/>
        <w:numPr>
          <w:ilvl w:val="1"/>
          <w:numId w:val="22"/>
        </w:numPr>
        <w:snapToGrid w:val="0"/>
        <w:spacing w:line="276" w:lineRule="auto"/>
        <w:ind w:left="993" w:hanging="426"/>
        <w:jc w:val="both"/>
      </w:pPr>
      <w:r w:rsidRPr="00500C50">
        <w:t>Описание программного обеспечения, используемого в организации</w:t>
      </w:r>
      <w:r>
        <w:t>;</w:t>
      </w:r>
    </w:p>
    <w:p w14:paraId="6BD4DFA9" w14:textId="77777777" w:rsidR="00652F42" w:rsidRDefault="00652F42" w:rsidP="00652F42">
      <w:pPr>
        <w:pStyle w:val="a5"/>
        <w:widowControl w:val="0"/>
        <w:numPr>
          <w:ilvl w:val="1"/>
          <w:numId w:val="22"/>
        </w:numPr>
        <w:snapToGrid w:val="0"/>
        <w:spacing w:line="276" w:lineRule="auto"/>
        <w:ind w:left="993" w:hanging="426"/>
        <w:jc w:val="both"/>
      </w:pPr>
      <w:r w:rsidRPr="00500C50">
        <w:t>Описание деятельности отдела информационных технологий организации</w:t>
      </w:r>
      <w:r>
        <w:t>.</w:t>
      </w:r>
    </w:p>
    <w:p w14:paraId="035694AD" w14:textId="77777777" w:rsidR="00E70F77" w:rsidRDefault="00E70F77" w:rsidP="00E70F77">
      <w:pPr>
        <w:pStyle w:val="a5"/>
        <w:widowControl w:val="0"/>
        <w:numPr>
          <w:ilvl w:val="0"/>
          <w:numId w:val="22"/>
        </w:numPr>
        <w:snapToGrid w:val="0"/>
        <w:spacing w:line="276" w:lineRule="auto"/>
        <w:ind w:left="0" w:firstLine="567"/>
        <w:jc w:val="both"/>
      </w:pPr>
      <w:r w:rsidRPr="002F37E7">
        <w:t>Индивидуальное задание</w:t>
      </w:r>
      <w:r>
        <w:t>:</w:t>
      </w:r>
      <w:r w:rsidRPr="002F37E7">
        <w:t xml:space="preserve"> </w:t>
      </w:r>
    </w:p>
    <w:p w14:paraId="2B92733C" w14:textId="77777777" w:rsidR="00E70F77" w:rsidRPr="00873328" w:rsidRDefault="00E70F77" w:rsidP="00E70F77">
      <w:pPr>
        <w:pStyle w:val="a5"/>
        <w:widowControl w:val="0"/>
        <w:numPr>
          <w:ilvl w:val="1"/>
          <w:numId w:val="22"/>
        </w:numPr>
        <w:snapToGrid w:val="0"/>
        <w:spacing w:line="276" w:lineRule="auto"/>
        <w:ind w:left="0" w:firstLine="709"/>
        <w:jc w:val="both"/>
      </w:pPr>
      <w:r w:rsidRPr="00873328">
        <w:t xml:space="preserve">Анализ и проектирование программного обеспечения с использованием объектно-ориентированного подхода </w:t>
      </w:r>
    </w:p>
    <w:p w14:paraId="2C5B9C17" w14:textId="77777777" w:rsidR="00E70F77" w:rsidRPr="00873328" w:rsidRDefault="00E70F77" w:rsidP="00E70F77">
      <w:pPr>
        <w:pStyle w:val="a5"/>
        <w:widowControl w:val="0"/>
        <w:numPr>
          <w:ilvl w:val="1"/>
          <w:numId w:val="22"/>
        </w:numPr>
        <w:snapToGrid w:val="0"/>
        <w:spacing w:line="276" w:lineRule="auto"/>
        <w:ind w:left="0" w:firstLine="709"/>
        <w:jc w:val="both"/>
      </w:pPr>
      <w:r w:rsidRPr="00873328">
        <w:t>Разработка приложения</w:t>
      </w:r>
    </w:p>
    <w:p w14:paraId="517FE948" w14:textId="77777777" w:rsidR="00E70F77" w:rsidRDefault="00E70F77" w:rsidP="00E70F77">
      <w:pPr>
        <w:pStyle w:val="a5"/>
        <w:widowControl w:val="0"/>
        <w:numPr>
          <w:ilvl w:val="0"/>
          <w:numId w:val="27"/>
        </w:numPr>
        <w:snapToGrid w:val="0"/>
        <w:spacing w:line="276" w:lineRule="auto"/>
        <w:jc w:val="both"/>
      </w:pPr>
      <w:r>
        <w:lastRenderedPageBreak/>
        <w:t>Обзор и выбор языков программирования и инструментальных средств создания приложений;</w:t>
      </w:r>
    </w:p>
    <w:p w14:paraId="33256193" w14:textId="77777777" w:rsidR="00E70F77" w:rsidRDefault="00E70F77" w:rsidP="00E70F77">
      <w:pPr>
        <w:pStyle w:val="a5"/>
        <w:widowControl w:val="0"/>
        <w:numPr>
          <w:ilvl w:val="0"/>
          <w:numId w:val="27"/>
        </w:numPr>
        <w:snapToGrid w:val="0"/>
        <w:spacing w:line="276" w:lineRule="auto"/>
        <w:jc w:val="both"/>
      </w:pPr>
      <w:r>
        <w:t>Описание назначения разработки;</w:t>
      </w:r>
    </w:p>
    <w:p w14:paraId="3C1D05E4" w14:textId="77777777" w:rsidR="00E70F77" w:rsidRDefault="00E70F77" w:rsidP="00E70F77">
      <w:pPr>
        <w:pStyle w:val="a5"/>
        <w:widowControl w:val="0"/>
        <w:numPr>
          <w:ilvl w:val="0"/>
          <w:numId w:val="27"/>
        </w:numPr>
        <w:snapToGrid w:val="0"/>
        <w:spacing w:line="276" w:lineRule="auto"/>
        <w:jc w:val="both"/>
      </w:pPr>
      <w:r>
        <w:t>Реализация функционала приложения;</w:t>
      </w:r>
    </w:p>
    <w:p w14:paraId="4077CC3A" w14:textId="77777777" w:rsidR="00E70F77" w:rsidRDefault="00E70F77" w:rsidP="00E70F77">
      <w:pPr>
        <w:pStyle w:val="a5"/>
        <w:widowControl w:val="0"/>
        <w:numPr>
          <w:ilvl w:val="0"/>
          <w:numId w:val="27"/>
        </w:numPr>
        <w:snapToGrid w:val="0"/>
        <w:spacing w:line="276" w:lineRule="auto"/>
        <w:jc w:val="both"/>
      </w:pPr>
      <w:r>
        <w:t>Тестирование и отладка и тестирование мобильного приложения;</w:t>
      </w:r>
    </w:p>
    <w:p w14:paraId="4EE2A316" w14:textId="77777777" w:rsidR="00E70F77" w:rsidRDefault="00E70F77" w:rsidP="00E70F77">
      <w:pPr>
        <w:pStyle w:val="a5"/>
        <w:widowControl w:val="0"/>
        <w:numPr>
          <w:ilvl w:val="0"/>
          <w:numId w:val="27"/>
        </w:numPr>
        <w:snapToGrid w:val="0"/>
        <w:spacing w:line="276" w:lineRule="auto"/>
        <w:jc w:val="both"/>
      </w:pPr>
      <w:r>
        <w:t>Предложения по дальнейшему совершенствованию уровня автоматизации и информатизации предприятия.</w:t>
      </w:r>
    </w:p>
    <w:p w14:paraId="0A7CFF6C" w14:textId="5CDD7033" w:rsidR="0055722B" w:rsidRDefault="00E70F77" w:rsidP="00E70F77">
      <w:pPr>
        <w:pStyle w:val="a5"/>
        <w:widowControl w:val="0"/>
        <w:numPr>
          <w:ilvl w:val="0"/>
          <w:numId w:val="22"/>
        </w:numPr>
        <w:snapToGrid w:val="0"/>
        <w:spacing w:line="276" w:lineRule="auto"/>
        <w:ind w:left="0" w:firstLine="567"/>
        <w:jc w:val="both"/>
      </w:pPr>
      <w:r w:rsidRPr="002F37E7">
        <w:t>Подготовка отчета о проделанной работе в организации и оформление презентации.</w:t>
      </w:r>
      <w:r w:rsidR="0055722B">
        <w:br w:type="page"/>
      </w:r>
    </w:p>
    <w:p w14:paraId="02CA721B" w14:textId="01F0EC6F" w:rsidR="0055722B" w:rsidRPr="00E70F77" w:rsidRDefault="0055722B" w:rsidP="006E326A">
      <w:pPr>
        <w:pStyle w:val="a4"/>
        <w:numPr>
          <w:ilvl w:val="0"/>
          <w:numId w:val="14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jc w:val="center"/>
        <w:rPr>
          <w:rFonts w:ascii="Times New Roman" w:hAnsi="Times New Roman"/>
          <w:b/>
          <w:spacing w:val="-2"/>
          <w:sz w:val="24"/>
          <w:szCs w:val="24"/>
        </w:rPr>
      </w:pPr>
      <w:r w:rsidRPr="007E34C8">
        <w:rPr>
          <w:rFonts w:ascii="Times New Roman" w:hAnsi="Times New Roman"/>
          <w:b/>
          <w:spacing w:val="1"/>
          <w:sz w:val="24"/>
          <w:szCs w:val="24"/>
        </w:rPr>
        <w:lastRenderedPageBreak/>
        <w:t>Анализ структуры организации, описание аппаратного и программного обеспечения организации</w:t>
      </w:r>
    </w:p>
    <w:p w14:paraId="5445E1E2" w14:textId="77777777" w:rsidR="006E326A" w:rsidRPr="007E34C8" w:rsidRDefault="006E326A" w:rsidP="006E326A">
      <w:pPr>
        <w:shd w:val="clear" w:color="auto" w:fill="FFFFFF"/>
        <w:tabs>
          <w:tab w:val="left" w:pos="851"/>
        </w:tabs>
        <w:spacing w:line="360" w:lineRule="auto"/>
        <w:ind w:firstLine="709"/>
        <w:jc w:val="center"/>
        <w:rPr>
          <w:b/>
          <w:spacing w:val="-2"/>
        </w:rPr>
      </w:pPr>
      <w:r w:rsidRPr="007E34C8">
        <w:rPr>
          <w:b/>
          <w:spacing w:val="-2"/>
        </w:rPr>
        <w:t>1.1. Структура организации</w:t>
      </w:r>
    </w:p>
    <w:p w14:paraId="68B66980" w14:textId="77777777" w:rsidR="005C2CBF" w:rsidRDefault="005C2CBF" w:rsidP="005C2CBF">
      <w:pPr>
        <w:pStyle w:val="a4"/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13D48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САО Страховой Дом «ВСК» - организация, занимающаяся страхованием имущества, здоровья и автомобилей. Она является одной из системообразующих российских страховых компаний. Последние несколько лет входит в десятку лидеров по сборам страховых премий. Штаб-квартира расположена в Москве. Практику я прохожу в небольшом офисе. </w:t>
      </w:r>
    </w:p>
    <w:p w14:paraId="38FA4F22" w14:textId="77777777" w:rsidR="005C2CBF" w:rsidRDefault="005C2CBF" w:rsidP="005C2CBF">
      <w:pPr>
        <w:pStyle w:val="a4"/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Структура офиса, в котором я прохожу практику, имеет следующий вид:</w:t>
      </w:r>
    </w:p>
    <w:p w14:paraId="75BA99F3" w14:textId="77777777" w:rsidR="005C2CBF" w:rsidRPr="009034F9" w:rsidRDefault="005C2CBF" w:rsidP="005C2CBF">
      <w:pPr>
        <w:pStyle w:val="a4"/>
        <w:numPr>
          <w:ilvl w:val="0"/>
          <w:numId w:val="30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pacing w:val="-2"/>
          <w:sz w:val="24"/>
          <w:szCs w:val="24"/>
        </w:rPr>
      </w:pPr>
      <w:r>
        <w:rPr>
          <w:rFonts w:ascii="Times New Roman" w:hAnsi="Times New Roman"/>
          <w:bCs/>
          <w:spacing w:val="-2"/>
          <w:sz w:val="24"/>
          <w:szCs w:val="24"/>
        </w:rPr>
        <w:t>Руководитель отдела;</w:t>
      </w:r>
    </w:p>
    <w:p w14:paraId="12B0EDE0" w14:textId="77777777" w:rsidR="005C2CBF" w:rsidRPr="009034F9" w:rsidRDefault="005C2CBF" w:rsidP="005C2CBF">
      <w:pPr>
        <w:pStyle w:val="a4"/>
        <w:numPr>
          <w:ilvl w:val="0"/>
          <w:numId w:val="30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pacing w:val="-2"/>
          <w:sz w:val="24"/>
          <w:szCs w:val="24"/>
        </w:rPr>
      </w:pPr>
      <w:r>
        <w:rPr>
          <w:rFonts w:ascii="Times New Roman" w:hAnsi="Times New Roman"/>
          <w:bCs/>
          <w:spacing w:val="-2"/>
          <w:sz w:val="24"/>
          <w:szCs w:val="24"/>
        </w:rPr>
        <w:t>Главный бухгалтер;</w:t>
      </w:r>
    </w:p>
    <w:p w14:paraId="28A261C0" w14:textId="77777777" w:rsidR="005C2CBF" w:rsidRPr="00013D48" w:rsidRDefault="005C2CBF" w:rsidP="005C2CBF">
      <w:pPr>
        <w:pStyle w:val="a4"/>
        <w:numPr>
          <w:ilvl w:val="0"/>
          <w:numId w:val="30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pacing w:val="-2"/>
          <w:sz w:val="24"/>
          <w:szCs w:val="24"/>
        </w:rPr>
      </w:pPr>
      <w:r>
        <w:rPr>
          <w:rFonts w:ascii="Times New Roman" w:hAnsi="Times New Roman"/>
          <w:bCs/>
          <w:spacing w:val="-2"/>
          <w:sz w:val="24"/>
          <w:szCs w:val="24"/>
        </w:rPr>
        <w:t>Страховые агенты;</w:t>
      </w:r>
    </w:p>
    <w:p w14:paraId="788CBF24" w14:textId="77777777" w:rsidR="005C2CBF" w:rsidRPr="00013D48" w:rsidRDefault="005C2CBF" w:rsidP="005C2CBF">
      <w:pPr>
        <w:shd w:val="clear" w:color="auto" w:fill="FFFFFF"/>
        <w:tabs>
          <w:tab w:val="left" w:pos="851"/>
        </w:tabs>
        <w:spacing w:line="360" w:lineRule="auto"/>
        <w:jc w:val="center"/>
        <w:rPr>
          <w:b/>
          <w:spacing w:val="-2"/>
        </w:rPr>
      </w:pPr>
      <w:r w:rsidRPr="00013D48">
        <w:rPr>
          <w:b/>
          <w:spacing w:val="-2"/>
        </w:rPr>
        <w:t>1.2. Описание аппаратного и программного обеспечения организации</w:t>
      </w:r>
    </w:p>
    <w:p w14:paraId="4A8DB15A" w14:textId="77777777" w:rsidR="005C2CBF" w:rsidRPr="00013D48" w:rsidRDefault="005C2CBF" w:rsidP="005C2CBF">
      <w:pPr>
        <w:spacing w:line="360" w:lineRule="auto"/>
        <w:ind w:firstLine="709"/>
        <w:jc w:val="both"/>
        <w:rPr>
          <w:u w:val="single"/>
        </w:rPr>
      </w:pPr>
      <w:r w:rsidRPr="00013D48">
        <w:rPr>
          <w:u w:val="single"/>
        </w:rPr>
        <w:t>Введение.</w:t>
      </w:r>
    </w:p>
    <w:p w14:paraId="38D9AB7A" w14:textId="77777777" w:rsidR="005C2CBF" w:rsidRPr="00013D48" w:rsidRDefault="005C2CBF" w:rsidP="005C2CBF">
      <w:pPr>
        <w:spacing w:line="360" w:lineRule="auto"/>
        <w:ind w:firstLine="709"/>
        <w:jc w:val="both"/>
      </w:pPr>
      <w:r w:rsidRPr="00013D48">
        <w:t>Организация САО Страховой Дом «ВСК» специализируется на страховании имущества, автомобилей и здоровья. Для поддержания и оптимизации своей деятельности, компания активно использует программное и аппаратное обеспечение.</w:t>
      </w:r>
    </w:p>
    <w:p w14:paraId="119442BC" w14:textId="77777777" w:rsidR="005C2CBF" w:rsidRPr="00013D48" w:rsidRDefault="005C2CBF" w:rsidP="005C2CBF">
      <w:pPr>
        <w:spacing w:line="360" w:lineRule="auto"/>
        <w:ind w:firstLine="709"/>
        <w:jc w:val="both"/>
        <w:rPr>
          <w:u w:val="single"/>
        </w:rPr>
      </w:pPr>
      <w:r w:rsidRPr="00013D48">
        <w:rPr>
          <w:u w:val="single"/>
        </w:rPr>
        <w:t>Программное обеспечение.</w:t>
      </w:r>
    </w:p>
    <w:p w14:paraId="7FD0F0D9" w14:textId="77777777" w:rsidR="005C2CBF" w:rsidRPr="00013D48" w:rsidRDefault="005C2CBF" w:rsidP="005C2CBF">
      <w:pPr>
        <w:spacing w:line="360" w:lineRule="auto"/>
        <w:ind w:firstLine="709"/>
        <w:jc w:val="both"/>
      </w:pPr>
      <w:r w:rsidRPr="00013D48">
        <w:t xml:space="preserve">САО Страховой Дом «ВСК» использует программное обеспечение для страхования, подготовки отчетов и их отправки. </w:t>
      </w:r>
    </w:p>
    <w:p w14:paraId="0DB4AAC6" w14:textId="77777777" w:rsidR="005C2CBF" w:rsidRPr="00013D48" w:rsidRDefault="005C2CBF" w:rsidP="005C2CBF">
      <w:pPr>
        <w:spacing w:line="360" w:lineRule="auto"/>
        <w:ind w:firstLine="709"/>
        <w:jc w:val="both"/>
      </w:pPr>
      <w:r w:rsidRPr="00013D48">
        <w:t>Для страхования используется приложение ВСК, которое позволяет страховать в разных направлениях. Можно застраховать автомобиль, здоровье и имущество.</w:t>
      </w:r>
    </w:p>
    <w:p w14:paraId="67081DCF" w14:textId="77777777" w:rsidR="005C2CBF" w:rsidRPr="00013D48" w:rsidRDefault="005C2CBF" w:rsidP="005C2CBF">
      <w:pPr>
        <w:spacing w:line="360" w:lineRule="auto"/>
        <w:ind w:firstLine="709"/>
        <w:jc w:val="both"/>
      </w:pPr>
      <w:r w:rsidRPr="00013D48">
        <w:t>Для подготовки отчетов используется программа, позволяющая работать с таблицами. Каждый страховой агент имеет право использовать любое подходящее для этого приложение.</w:t>
      </w:r>
    </w:p>
    <w:p w14:paraId="3D6C6AA9" w14:textId="77777777" w:rsidR="005C2CBF" w:rsidRPr="00013D48" w:rsidRDefault="005C2CBF" w:rsidP="005C2CBF">
      <w:pPr>
        <w:spacing w:line="360" w:lineRule="auto"/>
        <w:ind w:firstLine="709"/>
        <w:jc w:val="both"/>
      </w:pPr>
      <w:r w:rsidRPr="00013D48">
        <w:t xml:space="preserve">Для отправки отчетов к своему руководителю используются разные способы. В основном отчеты отправляют по почте. </w:t>
      </w:r>
    </w:p>
    <w:p w14:paraId="0344B4C8" w14:textId="77777777" w:rsidR="005C2CBF" w:rsidRPr="00013D48" w:rsidRDefault="005C2CBF" w:rsidP="005C2CBF">
      <w:pPr>
        <w:spacing w:line="360" w:lineRule="auto"/>
        <w:ind w:firstLine="709"/>
        <w:jc w:val="both"/>
        <w:rPr>
          <w:u w:val="single"/>
        </w:rPr>
      </w:pPr>
      <w:r w:rsidRPr="00013D48">
        <w:rPr>
          <w:u w:val="single"/>
        </w:rPr>
        <w:t>Аппаратное обеспечение.</w:t>
      </w:r>
    </w:p>
    <w:p w14:paraId="7DD818E5" w14:textId="77777777" w:rsidR="005C2CBF" w:rsidRPr="00013D48" w:rsidRDefault="005C2CBF" w:rsidP="005C2CBF">
      <w:pPr>
        <w:spacing w:line="360" w:lineRule="auto"/>
        <w:ind w:firstLine="709"/>
        <w:jc w:val="both"/>
      </w:pPr>
      <w:r w:rsidRPr="00013D48">
        <w:t>В офисе все компьютеры имеют разное аппаратное обеспечение. На компьютере, за котором я работал, имеется аппаратное обеспечение, описанное в таблице 1.</w:t>
      </w:r>
    </w:p>
    <w:p w14:paraId="66400AE5" w14:textId="77777777" w:rsidR="005C2CBF" w:rsidRPr="00013D48" w:rsidRDefault="005C2CBF" w:rsidP="005C2CBF">
      <w:pPr>
        <w:spacing w:line="360" w:lineRule="auto"/>
        <w:ind w:firstLine="709"/>
        <w:jc w:val="both"/>
        <w:rPr>
          <w:i/>
          <w:iCs/>
        </w:rPr>
      </w:pPr>
      <w:r w:rsidRPr="00013D48">
        <w:rPr>
          <w:i/>
          <w:iCs/>
        </w:rPr>
        <w:br w:type="page"/>
      </w:r>
    </w:p>
    <w:p w14:paraId="41EECDC8" w14:textId="77777777" w:rsidR="005C2CBF" w:rsidRPr="00013D48" w:rsidRDefault="005C2CBF" w:rsidP="005C2CBF">
      <w:pPr>
        <w:jc w:val="right"/>
      </w:pPr>
      <w:r w:rsidRPr="00013D48">
        <w:lastRenderedPageBreak/>
        <w:t>Таблица 1.</w:t>
      </w:r>
    </w:p>
    <w:p w14:paraId="01593C4A" w14:textId="77777777" w:rsidR="005C2CBF" w:rsidRPr="00013D48" w:rsidRDefault="005C2CBF" w:rsidP="005C2CBF">
      <w:pPr>
        <w:jc w:val="center"/>
      </w:pPr>
      <w:r w:rsidRPr="00013D48">
        <w:t>Подпись к таблице: Аппаратное обеспечение компьютера</w:t>
      </w:r>
    </w:p>
    <w:tbl>
      <w:tblPr>
        <w:tblW w:w="9626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343541"/>
        <w:tblLook w:val="04A0" w:firstRow="1" w:lastRow="0" w:firstColumn="1" w:lastColumn="0" w:noHBand="0" w:noVBand="1"/>
      </w:tblPr>
      <w:tblGrid>
        <w:gridCol w:w="3528"/>
        <w:gridCol w:w="6098"/>
      </w:tblGrid>
      <w:tr w:rsidR="005C2CBF" w:rsidRPr="00013D48" w14:paraId="30105F62" w14:textId="77777777" w:rsidTr="00493C61">
        <w:trPr>
          <w:trHeight w:val="395"/>
          <w:tblHeader/>
          <w:tblCellSpacing w:w="15" w:type="dxa"/>
        </w:trPr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576A9310" w14:textId="77777777" w:rsidR="005C2CBF" w:rsidRPr="00013D48" w:rsidRDefault="005C2CBF" w:rsidP="00493C61">
            <w:pPr>
              <w:spacing w:line="360" w:lineRule="auto"/>
              <w:rPr>
                <w:b/>
                <w:bCs/>
                <w:sz w:val="20"/>
                <w:szCs w:val="20"/>
              </w:rPr>
            </w:pPr>
            <w:r w:rsidRPr="00013D48">
              <w:rPr>
                <w:b/>
                <w:bCs/>
                <w:sz w:val="20"/>
                <w:szCs w:val="20"/>
              </w:rPr>
              <w:t>Аппаратное обеспечение</w:t>
            </w:r>
          </w:p>
        </w:tc>
        <w:tc>
          <w:tcPr>
            <w:tcW w:w="0" w:type="auto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2E989EC9" w14:textId="77777777" w:rsidR="005C2CBF" w:rsidRPr="00013D48" w:rsidRDefault="005C2CBF" w:rsidP="00493C61">
            <w:pPr>
              <w:spacing w:line="360" w:lineRule="auto"/>
              <w:rPr>
                <w:b/>
                <w:bCs/>
                <w:sz w:val="20"/>
                <w:szCs w:val="20"/>
              </w:rPr>
            </w:pPr>
            <w:r w:rsidRPr="00013D48">
              <w:rPr>
                <w:b/>
                <w:bCs/>
                <w:sz w:val="20"/>
                <w:szCs w:val="20"/>
              </w:rPr>
              <w:t>Модель</w:t>
            </w:r>
          </w:p>
        </w:tc>
      </w:tr>
      <w:tr w:rsidR="005C2CBF" w:rsidRPr="00013D48" w14:paraId="27052751" w14:textId="77777777" w:rsidTr="00493C61">
        <w:trPr>
          <w:trHeight w:val="404"/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7F280EAF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</w:rPr>
              <w:t>Процессор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  <w:hideMark/>
          </w:tcPr>
          <w:p w14:paraId="3EC858D8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013D48">
              <w:rPr>
                <w:sz w:val="20"/>
                <w:szCs w:val="20"/>
                <w:lang w:val="en-US"/>
              </w:rPr>
              <w:t>AMD Ryzen 5 3600 6-core Processor</w:t>
            </w:r>
          </w:p>
        </w:tc>
      </w:tr>
      <w:tr w:rsidR="005C2CBF" w:rsidRPr="005C2CBF" w14:paraId="205C4CD0" w14:textId="77777777" w:rsidTr="00493C61">
        <w:trPr>
          <w:trHeight w:val="404"/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0BC227E5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</w:rPr>
              <w:t>Оперативная память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32812B06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013D48">
              <w:rPr>
                <w:sz w:val="20"/>
                <w:szCs w:val="20"/>
                <w:lang w:val="en-US"/>
              </w:rPr>
              <w:t>OCPC V-SERIES [MMV16GD426C19U] 16 ГБ</w:t>
            </w:r>
          </w:p>
        </w:tc>
      </w:tr>
      <w:tr w:rsidR="005C2CBF" w:rsidRPr="00013D48" w14:paraId="0DE5DD6E" w14:textId="77777777" w:rsidTr="00493C61">
        <w:trPr>
          <w:trHeight w:val="404"/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0FFB93EB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</w:rPr>
              <w:t>Материнская плата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4166555E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  <w:lang w:val="en-US"/>
              </w:rPr>
              <w:t>Gigabyte</w:t>
            </w:r>
            <w:r w:rsidRPr="00013D48">
              <w:rPr>
                <w:sz w:val="20"/>
                <w:szCs w:val="20"/>
              </w:rPr>
              <w:t xml:space="preserve"> </w:t>
            </w:r>
            <w:r w:rsidRPr="00013D48">
              <w:rPr>
                <w:sz w:val="20"/>
                <w:szCs w:val="20"/>
                <w:lang w:val="en-US"/>
              </w:rPr>
              <w:t>B</w:t>
            </w:r>
            <w:r w:rsidRPr="00013D48">
              <w:rPr>
                <w:sz w:val="20"/>
                <w:szCs w:val="20"/>
              </w:rPr>
              <w:t>550</w:t>
            </w:r>
            <w:r w:rsidRPr="00013D48">
              <w:rPr>
                <w:sz w:val="20"/>
                <w:szCs w:val="20"/>
                <w:lang w:val="en-US"/>
              </w:rPr>
              <w:t>M</w:t>
            </w:r>
            <w:r w:rsidRPr="00013D48">
              <w:rPr>
                <w:sz w:val="20"/>
                <w:szCs w:val="20"/>
              </w:rPr>
              <w:t xml:space="preserve"> </w:t>
            </w:r>
            <w:r w:rsidRPr="00013D48">
              <w:rPr>
                <w:sz w:val="20"/>
                <w:szCs w:val="20"/>
                <w:lang w:val="en-US"/>
              </w:rPr>
              <w:t>S</w:t>
            </w:r>
            <w:r w:rsidRPr="00013D48">
              <w:rPr>
                <w:sz w:val="20"/>
                <w:szCs w:val="20"/>
              </w:rPr>
              <w:t>2</w:t>
            </w:r>
            <w:r w:rsidRPr="00013D48">
              <w:rPr>
                <w:sz w:val="20"/>
                <w:szCs w:val="20"/>
                <w:lang w:val="en-US"/>
              </w:rPr>
              <w:t>H</w:t>
            </w:r>
          </w:p>
        </w:tc>
      </w:tr>
      <w:tr w:rsidR="005C2CBF" w:rsidRPr="00013D48" w14:paraId="66F2FA33" w14:textId="77777777" w:rsidTr="00493C61">
        <w:trPr>
          <w:trHeight w:val="404"/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466C761D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  <w:lang w:val="en-US"/>
              </w:rPr>
              <w:t xml:space="preserve">SSD M.2 </w:t>
            </w:r>
            <w:r w:rsidRPr="00013D48">
              <w:rPr>
                <w:sz w:val="20"/>
                <w:szCs w:val="20"/>
              </w:rPr>
              <w:t>накопитель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49FC165E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  <w:lang w:val="en-US"/>
              </w:rPr>
              <w:t xml:space="preserve">Crucial P2 [CT500P2SSD8] 500 </w:t>
            </w:r>
            <w:r w:rsidRPr="00013D48">
              <w:rPr>
                <w:sz w:val="20"/>
                <w:szCs w:val="20"/>
              </w:rPr>
              <w:t>ГБ</w:t>
            </w:r>
          </w:p>
        </w:tc>
      </w:tr>
      <w:tr w:rsidR="005C2CBF" w:rsidRPr="00013D48" w14:paraId="3FF79A98" w14:textId="77777777" w:rsidTr="00493C61">
        <w:trPr>
          <w:trHeight w:val="404"/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12755F81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</w:rPr>
              <w:t>Видеокарта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3BDD9DB2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  <w:lang w:val="en-US"/>
              </w:rPr>
              <w:t>NVIDIA GeForce GTX 1650</w:t>
            </w:r>
          </w:p>
        </w:tc>
      </w:tr>
      <w:tr w:rsidR="005C2CBF" w:rsidRPr="00013D48" w14:paraId="39912F21" w14:textId="77777777" w:rsidTr="00493C61">
        <w:trPr>
          <w:trHeight w:val="404"/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18F28666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</w:rPr>
              <w:t>Блок Питания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2B1AADFB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</w:rPr>
              <w:t>Не известная модель</w:t>
            </w:r>
          </w:p>
        </w:tc>
      </w:tr>
      <w:tr w:rsidR="005C2CBF" w:rsidRPr="00013D48" w14:paraId="119CF2B5" w14:textId="77777777" w:rsidTr="00493C61">
        <w:trPr>
          <w:trHeight w:val="404"/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11C9E0A1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</w:rPr>
              <w:t>Системный блок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08BB3996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</w:rPr>
              <w:t>Не известная модель</w:t>
            </w:r>
          </w:p>
        </w:tc>
      </w:tr>
      <w:tr w:rsidR="005C2CBF" w:rsidRPr="00013D48" w14:paraId="26913507" w14:textId="77777777" w:rsidTr="00493C61">
        <w:trPr>
          <w:trHeight w:val="404"/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4D17BA9B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</w:rPr>
              <w:t>Монитор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225EB6A2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  <w:lang w:val="en-US"/>
              </w:rPr>
              <w:t xml:space="preserve">Samsung </w:t>
            </w:r>
            <w:proofErr w:type="spellStart"/>
            <w:r w:rsidRPr="00013D48">
              <w:rPr>
                <w:sz w:val="20"/>
                <w:szCs w:val="20"/>
                <w:lang w:val="en-US"/>
              </w:rPr>
              <w:t>SyncMaster</w:t>
            </w:r>
            <w:proofErr w:type="spellEnd"/>
            <w:r w:rsidRPr="00013D48">
              <w:rPr>
                <w:sz w:val="20"/>
                <w:szCs w:val="20"/>
                <w:lang w:val="en-US"/>
              </w:rPr>
              <w:t xml:space="preserve"> S22E390H</w:t>
            </w:r>
          </w:p>
        </w:tc>
      </w:tr>
      <w:tr w:rsidR="005C2CBF" w:rsidRPr="005C2CBF" w14:paraId="5E6C52E6" w14:textId="77777777" w:rsidTr="00493C61">
        <w:trPr>
          <w:trHeight w:val="404"/>
          <w:tblCellSpacing w:w="15" w:type="dxa"/>
        </w:trPr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2BAC0EA8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</w:rPr>
            </w:pPr>
            <w:r w:rsidRPr="00013D48">
              <w:rPr>
                <w:sz w:val="20"/>
                <w:szCs w:val="20"/>
              </w:rPr>
              <w:t>Принтер</w:t>
            </w:r>
          </w:p>
        </w:tc>
        <w:tc>
          <w:tcPr>
            <w:tcW w:w="0" w:type="auto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bottom"/>
          </w:tcPr>
          <w:p w14:paraId="02BB16F4" w14:textId="77777777" w:rsidR="005C2CBF" w:rsidRPr="00013D48" w:rsidRDefault="005C2CBF" w:rsidP="00493C61">
            <w:pPr>
              <w:spacing w:line="360" w:lineRule="auto"/>
              <w:rPr>
                <w:sz w:val="20"/>
                <w:szCs w:val="20"/>
                <w:lang w:val="en-US"/>
              </w:rPr>
            </w:pPr>
            <w:r w:rsidRPr="00013D48">
              <w:rPr>
                <w:sz w:val="20"/>
                <w:szCs w:val="20"/>
                <w:lang w:val="en-US"/>
              </w:rPr>
              <w:t>Hewlett-Packard HP LaserJet M1120 MFP</w:t>
            </w:r>
          </w:p>
        </w:tc>
      </w:tr>
    </w:tbl>
    <w:p w14:paraId="7CB52D9A" w14:textId="77777777" w:rsidR="005C2CBF" w:rsidRPr="00013D48" w:rsidRDefault="005C2CBF" w:rsidP="005C2CBF">
      <w:pPr>
        <w:spacing w:line="360" w:lineRule="auto"/>
        <w:jc w:val="center"/>
        <w:rPr>
          <w:i/>
          <w:iCs/>
        </w:rPr>
      </w:pPr>
      <w:r w:rsidRPr="00013D48">
        <w:rPr>
          <w:b/>
          <w:spacing w:val="-2"/>
        </w:rPr>
        <w:t>1.3. Описание деятельности отдела информационных технологий организации</w:t>
      </w:r>
    </w:p>
    <w:p w14:paraId="4DA35AF1" w14:textId="77777777" w:rsidR="005C2CBF" w:rsidRDefault="005C2CBF" w:rsidP="005C2CBF">
      <w:pPr>
        <w:pStyle w:val="a4"/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13D48">
        <w:rPr>
          <w:rFonts w:ascii="Times New Roman" w:hAnsi="Times New Roman"/>
          <w:sz w:val="24"/>
          <w:szCs w:val="24"/>
        </w:rPr>
        <w:t xml:space="preserve">Отдел информационных технологий организации САО Страховой Дом «ВСК» занимается развитием своих цифровых инструментов: мобильные приложения, сайты, клиентские услуги для дистанционных продаж и платформу для работы с ними. </w:t>
      </w:r>
    </w:p>
    <w:p w14:paraId="0EE49BE8" w14:textId="77777777" w:rsidR="005C2CBF" w:rsidRDefault="005C2CBF" w:rsidP="005C2CBF">
      <w:pPr>
        <w:pStyle w:val="a4"/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13D48">
        <w:rPr>
          <w:rFonts w:ascii="Times New Roman" w:hAnsi="Times New Roman"/>
          <w:sz w:val="24"/>
          <w:szCs w:val="24"/>
          <w:lang w:val="en-US"/>
        </w:rPr>
        <w:t>IT</w:t>
      </w:r>
      <w:r w:rsidRPr="00013D48">
        <w:rPr>
          <w:rFonts w:ascii="Times New Roman" w:hAnsi="Times New Roman"/>
          <w:sz w:val="24"/>
          <w:szCs w:val="24"/>
        </w:rPr>
        <w:t xml:space="preserve">-специалисты занимаются: </w:t>
      </w:r>
    </w:p>
    <w:p w14:paraId="733DCA47" w14:textId="77777777" w:rsidR="005C2CBF" w:rsidRPr="009034F9" w:rsidRDefault="005C2CBF" w:rsidP="005C2CBF">
      <w:pPr>
        <w:pStyle w:val="a4"/>
        <w:numPr>
          <w:ilvl w:val="0"/>
          <w:numId w:val="31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Pr="00013D48">
        <w:rPr>
          <w:rFonts w:ascii="Times New Roman" w:hAnsi="Times New Roman"/>
          <w:sz w:val="24"/>
          <w:szCs w:val="24"/>
        </w:rPr>
        <w:t xml:space="preserve">азвитием и внедрением </w:t>
      </w:r>
      <w:r w:rsidRPr="00013D48">
        <w:rPr>
          <w:rFonts w:ascii="Times New Roman" w:hAnsi="Times New Roman"/>
          <w:sz w:val="24"/>
          <w:szCs w:val="24"/>
          <w:lang w:val="en-US"/>
        </w:rPr>
        <w:t>DevOps</w:t>
      </w:r>
      <w:r w:rsidRPr="00013D48">
        <w:rPr>
          <w:rFonts w:ascii="Times New Roman" w:hAnsi="Times New Roman"/>
          <w:sz w:val="24"/>
          <w:szCs w:val="24"/>
        </w:rPr>
        <w:t xml:space="preserve">-практик на проекты компании; </w:t>
      </w:r>
    </w:p>
    <w:p w14:paraId="2485EC12" w14:textId="77777777" w:rsidR="005C2CBF" w:rsidRPr="009034F9" w:rsidRDefault="005C2CBF" w:rsidP="005C2CBF">
      <w:pPr>
        <w:pStyle w:val="a4"/>
        <w:numPr>
          <w:ilvl w:val="0"/>
          <w:numId w:val="31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Pr="00013D48">
        <w:rPr>
          <w:rFonts w:ascii="Times New Roman" w:hAnsi="Times New Roman"/>
          <w:sz w:val="24"/>
          <w:szCs w:val="24"/>
        </w:rPr>
        <w:t xml:space="preserve">озданием единой продуктовой платформы, чтобы клиенты получали единый опыт во всех каналах взаимодействия с компанией; </w:t>
      </w:r>
    </w:p>
    <w:p w14:paraId="40BE4621" w14:textId="77777777" w:rsidR="005C2CBF" w:rsidRPr="009034F9" w:rsidRDefault="005C2CBF" w:rsidP="005C2CBF">
      <w:pPr>
        <w:pStyle w:val="a4"/>
        <w:numPr>
          <w:ilvl w:val="0"/>
          <w:numId w:val="31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Pr="00013D48">
        <w:rPr>
          <w:rFonts w:ascii="Times New Roman" w:hAnsi="Times New Roman"/>
          <w:sz w:val="24"/>
          <w:szCs w:val="24"/>
        </w:rPr>
        <w:t xml:space="preserve">озданием единой платформы данных; </w:t>
      </w:r>
    </w:p>
    <w:p w14:paraId="5E9546CA" w14:textId="08BA85F8" w:rsidR="005C2CBF" w:rsidRDefault="005C2CBF" w:rsidP="005C2CBF">
      <w:pPr>
        <w:pStyle w:val="a4"/>
        <w:numPr>
          <w:ilvl w:val="0"/>
          <w:numId w:val="31"/>
        </w:numPr>
        <w:shd w:val="clear" w:color="auto" w:fill="FFFFFF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Pr="00013D48">
        <w:rPr>
          <w:rFonts w:ascii="Times New Roman" w:hAnsi="Times New Roman"/>
          <w:sz w:val="24"/>
          <w:szCs w:val="24"/>
        </w:rPr>
        <w:t xml:space="preserve">ерспективными технологиями (цифровые помощники для внешних и внутренних клиентов на основе машинного обучения), взаимодействия с </w:t>
      </w:r>
      <w:proofErr w:type="spellStart"/>
      <w:r w:rsidRPr="00013D48">
        <w:rPr>
          <w:rFonts w:ascii="Times New Roman" w:hAnsi="Times New Roman"/>
          <w:sz w:val="24"/>
          <w:szCs w:val="24"/>
        </w:rPr>
        <w:t>финтехом</w:t>
      </w:r>
      <w:proofErr w:type="spellEnd"/>
      <w:r w:rsidRPr="00013D48">
        <w:rPr>
          <w:rFonts w:ascii="Times New Roman" w:hAnsi="Times New Roman"/>
          <w:sz w:val="24"/>
          <w:szCs w:val="24"/>
        </w:rPr>
        <w:t>.</w:t>
      </w:r>
    </w:p>
    <w:p w14:paraId="32E4A5D4" w14:textId="76AE3D09" w:rsidR="005C2CBF" w:rsidRPr="005C2CBF" w:rsidRDefault="005C2CBF" w:rsidP="005C2CBF">
      <w:pPr>
        <w:spacing w:after="160" w:line="259" w:lineRule="auto"/>
        <w:rPr>
          <w:rFonts w:eastAsia="Calibri"/>
          <w:lang w:eastAsia="en-US"/>
        </w:rPr>
      </w:pPr>
      <w:r>
        <w:br w:type="page"/>
      </w:r>
    </w:p>
    <w:p w14:paraId="717FD7D9" w14:textId="1E8CD416" w:rsidR="006E326A" w:rsidRPr="006E326A" w:rsidRDefault="00E70F77" w:rsidP="006E326A">
      <w:pPr>
        <w:pStyle w:val="a5"/>
        <w:numPr>
          <w:ilvl w:val="0"/>
          <w:numId w:val="14"/>
        </w:numPr>
        <w:spacing w:line="360" w:lineRule="auto"/>
        <w:ind w:left="0" w:firstLine="709"/>
        <w:jc w:val="center"/>
        <w:rPr>
          <w:b/>
          <w:bCs/>
        </w:rPr>
      </w:pPr>
      <w:r>
        <w:rPr>
          <w:b/>
          <w:bCs/>
        </w:rPr>
        <w:lastRenderedPageBreak/>
        <w:t>Индивидуальное задание</w:t>
      </w:r>
    </w:p>
    <w:p w14:paraId="651E6E6F" w14:textId="21A1C54B" w:rsidR="005C2CBF" w:rsidRPr="005C2CBF" w:rsidRDefault="005C2CBF" w:rsidP="005C2CBF">
      <w:pPr>
        <w:pStyle w:val="a5"/>
        <w:spacing w:line="360" w:lineRule="auto"/>
        <w:ind w:firstLine="709"/>
        <w:jc w:val="both"/>
        <w:rPr>
          <w:rFonts w:eastAsia="Calibri"/>
          <w:lang w:eastAsia="en-US"/>
        </w:rPr>
      </w:pPr>
      <w:r w:rsidRPr="005C2CBF">
        <w:rPr>
          <w:rFonts w:eastAsia="Calibri"/>
          <w:lang w:eastAsia="en-US"/>
        </w:rPr>
        <w:t xml:space="preserve">Во время прохождения практики по ПП.01 Разработка </w:t>
      </w:r>
      <w:r w:rsidR="009508A3">
        <w:rPr>
          <w:rFonts w:eastAsia="Calibri"/>
          <w:lang w:eastAsia="en-US"/>
        </w:rPr>
        <w:t>программных модулей</w:t>
      </w:r>
      <w:r w:rsidRPr="005C2CBF">
        <w:rPr>
          <w:rFonts w:eastAsia="Calibri"/>
          <w:lang w:eastAsia="en-US"/>
        </w:rPr>
        <w:t xml:space="preserve"> было разработано десктопное приложение «Архив полисов ВСК». Цель этого приложения: хранение всех зарегистрированных и оформленных полисов. После оформления полиса страховыми агентами все данные переносятся в приложение. Приложением могут пользоваться только сотрудники компании. </w:t>
      </w:r>
    </w:p>
    <w:p w14:paraId="28F5F49F" w14:textId="6D7FEA9F" w:rsidR="005C2CBF" w:rsidRPr="005C2CBF" w:rsidRDefault="005C2CBF" w:rsidP="005C2CBF">
      <w:pPr>
        <w:pStyle w:val="a5"/>
        <w:spacing w:line="360" w:lineRule="auto"/>
        <w:ind w:firstLine="709"/>
        <w:jc w:val="both"/>
        <w:rPr>
          <w:rFonts w:eastAsia="Calibri"/>
          <w:lang w:eastAsia="en-US"/>
        </w:rPr>
      </w:pPr>
      <w:r w:rsidRPr="005C2CBF">
        <w:rPr>
          <w:rFonts w:eastAsia="Calibri"/>
          <w:lang w:eastAsia="en-US"/>
        </w:rPr>
        <w:t>Предметная область – хранение всех оформленных полисов компании.</w:t>
      </w:r>
    </w:p>
    <w:p w14:paraId="5F58D8F6" w14:textId="2FF18A05" w:rsidR="005C2CBF" w:rsidRPr="005C2CBF" w:rsidRDefault="005C2CBF" w:rsidP="005C2CBF">
      <w:pPr>
        <w:pStyle w:val="a5"/>
        <w:spacing w:line="360" w:lineRule="auto"/>
        <w:ind w:firstLine="709"/>
        <w:jc w:val="both"/>
        <w:rPr>
          <w:rFonts w:eastAsia="Calibri"/>
          <w:b/>
          <w:bCs/>
          <w:lang w:eastAsia="en-US"/>
        </w:rPr>
      </w:pPr>
      <w:r w:rsidRPr="005C2CBF">
        <w:rPr>
          <w:rFonts w:eastAsia="Calibri"/>
          <w:b/>
          <w:bCs/>
          <w:lang w:eastAsia="en-US"/>
        </w:rPr>
        <w:t>Задание 1. Назначение и описание системы.</w:t>
      </w:r>
    </w:p>
    <w:p w14:paraId="6048AACB" w14:textId="4D1CE71D" w:rsidR="005C2CBF" w:rsidRPr="005C2CBF" w:rsidRDefault="005C2CBF" w:rsidP="005C2CBF">
      <w:pPr>
        <w:pStyle w:val="a5"/>
        <w:spacing w:line="360" w:lineRule="auto"/>
        <w:ind w:firstLine="709"/>
        <w:jc w:val="both"/>
        <w:rPr>
          <w:rFonts w:eastAsia="Calibri"/>
          <w:lang w:eastAsia="en-US"/>
        </w:rPr>
      </w:pPr>
      <w:r w:rsidRPr="005C2CBF">
        <w:rPr>
          <w:rFonts w:eastAsia="Calibri"/>
          <w:b/>
          <w:bCs/>
          <w:lang w:eastAsia="en-US"/>
        </w:rPr>
        <w:t>Задача.</w:t>
      </w:r>
      <w:r w:rsidRPr="005C2CBF">
        <w:rPr>
          <w:rFonts w:eastAsia="Calibri"/>
          <w:lang w:eastAsia="en-US"/>
        </w:rPr>
        <w:t xml:space="preserve"> Описать систему.</w:t>
      </w:r>
    </w:p>
    <w:p w14:paraId="68DB2FBB" w14:textId="4FF74998" w:rsidR="005C2CBF" w:rsidRPr="005C2CBF" w:rsidRDefault="005C2CBF" w:rsidP="005C2CBF">
      <w:pPr>
        <w:pStyle w:val="a5"/>
        <w:spacing w:line="360" w:lineRule="auto"/>
        <w:ind w:firstLine="709"/>
        <w:jc w:val="both"/>
        <w:rPr>
          <w:rFonts w:eastAsia="Calibri"/>
          <w:lang w:eastAsia="en-US"/>
        </w:rPr>
      </w:pPr>
      <w:r w:rsidRPr="005C2CBF">
        <w:rPr>
          <w:rFonts w:eastAsia="Calibri"/>
          <w:b/>
          <w:bCs/>
          <w:lang w:eastAsia="en-US"/>
        </w:rPr>
        <w:t>Результат.</w:t>
      </w:r>
      <w:r w:rsidRPr="005C2CBF">
        <w:rPr>
          <w:rFonts w:eastAsia="Calibri"/>
          <w:lang w:eastAsia="en-US"/>
        </w:rPr>
        <w:t xml:space="preserve"> Описание назначения системы.</w:t>
      </w:r>
    </w:p>
    <w:p w14:paraId="41BD3985" w14:textId="77777777" w:rsidR="005C2CBF" w:rsidRPr="005C2CBF" w:rsidRDefault="005C2CBF" w:rsidP="005C2CBF">
      <w:pPr>
        <w:spacing w:line="360" w:lineRule="auto"/>
        <w:ind w:firstLine="709"/>
        <w:rPr>
          <w:rFonts w:eastAsia="Calibri"/>
          <w:lang w:eastAsia="en-US"/>
        </w:rPr>
      </w:pPr>
      <w:r w:rsidRPr="005C2CBF">
        <w:rPr>
          <w:rFonts w:eastAsia="Calibri"/>
          <w:lang w:eastAsia="en-US"/>
        </w:rPr>
        <w:t>Название системы: Архив полисов «ВСК»</w:t>
      </w:r>
    </w:p>
    <w:p w14:paraId="13547969" w14:textId="77777777" w:rsidR="005C2CBF" w:rsidRPr="005C2CBF" w:rsidRDefault="005C2CBF" w:rsidP="005C2CBF">
      <w:pPr>
        <w:spacing w:line="360" w:lineRule="auto"/>
        <w:ind w:firstLine="709"/>
        <w:rPr>
          <w:rFonts w:eastAsia="Calibri"/>
          <w:lang w:eastAsia="en-US"/>
        </w:rPr>
      </w:pPr>
      <w:r w:rsidRPr="005C2CBF">
        <w:rPr>
          <w:rFonts w:eastAsia="Calibri"/>
          <w:lang w:eastAsia="en-US"/>
        </w:rPr>
        <w:t>Назначение системы: Приложение предназначено для удобного хранения, поиска и управления электронными копиями страховых полисов. Приложение облегчает работу с большим количеством документов и обеспечивает быстрый доступ к нужной информации.</w:t>
      </w:r>
    </w:p>
    <w:p w14:paraId="2AC27FAC" w14:textId="77777777" w:rsidR="005C2CBF" w:rsidRPr="005C2CBF" w:rsidRDefault="005C2CBF" w:rsidP="005C2CBF">
      <w:pPr>
        <w:spacing w:line="360" w:lineRule="auto"/>
        <w:ind w:firstLine="709"/>
        <w:rPr>
          <w:rFonts w:eastAsia="Calibri"/>
          <w:lang w:eastAsia="en-US"/>
        </w:rPr>
      </w:pPr>
      <w:r w:rsidRPr="005C2CBF">
        <w:rPr>
          <w:rFonts w:eastAsia="Calibri"/>
          <w:lang w:eastAsia="en-US"/>
        </w:rPr>
        <w:t xml:space="preserve">Технологическая составляющая: это десктопное приложение, которое не требует постоянного подключения к интернету для работы. Взаимодействие осуществляется через пользовательский интуитивно понятный интерфейс, предоставляющий возможность экспорта, фильтрации и поиска полисов. Авторизация происходит через логин и пароль, уникальный для каждого сотрудника. </w:t>
      </w:r>
    </w:p>
    <w:p w14:paraId="02A8AAC0" w14:textId="77777777" w:rsidR="005C2CBF" w:rsidRPr="005C2CBF" w:rsidRDefault="005C2CBF" w:rsidP="005C2CBF">
      <w:pPr>
        <w:spacing w:line="360" w:lineRule="auto"/>
        <w:ind w:firstLine="709"/>
        <w:rPr>
          <w:rFonts w:eastAsia="Calibri"/>
          <w:lang w:eastAsia="en-US"/>
        </w:rPr>
      </w:pPr>
      <w:r w:rsidRPr="005C2CBF">
        <w:rPr>
          <w:rFonts w:eastAsia="Calibri"/>
          <w:lang w:eastAsia="en-US"/>
        </w:rPr>
        <w:t xml:space="preserve">Социальные компоненты системы: упрощает взаимодействие между клиентами и страховой компанией, обеспечивает быстрый доступ к информации о страховых полисах. </w:t>
      </w:r>
    </w:p>
    <w:p w14:paraId="1BAB433F" w14:textId="77777777" w:rsidR="005C2CBF" w:rsidRPr="005C2CBF" w:rsidRDefault="005C2CBF" w:rsidP="005C2CBF">
      <w:pPr>
        <w:spacing w:line="360" w:lineRule="auto"/>
        <w:ind w:firstLine="709"/>
        <w:rPr>
          <w:rFonts w:eastAsia="Calibri"/>
          <w:lang w:eastAsia="en-US"/>
        </w:rPr>
      </w:pPr>
      <w:r w:rsidRPr="005C2CBF">
        <w:rPr>
          <w:rFonts w:eastAsia="Calibri"/>
          <w:lang w:eastAsia="en-US"/>
        </w:rPr>
        <w:t xml:space="preserve">Цели создания: упрощение хранения и управления страховыми полисами, повышение эффективности работы с документами и обеспечение комфортного взаимодействия клиентов с компанией. </w:t>
      </w:r>
    </w:p>
    <w:p w14:paraId="5CCF39FD" w14:textId="321342A5" w:rsidR="005C2CBF" w:rsidRDefault="005C2CBF" w:rsidP="005C2CBF">
      <w:pPr>
        <w:pStyle w:val="a5"/>
        <w:spacing w:line="36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2. Авторизация и регистрация.</w:t>
      </w:r>
    </w:p>
    <w:p w14:paraId="27F070EF" w14:textId="0C9AB14A" w:rsidR="005C2CBF" w:rsidRDefault="005C2CBF" w:rsidP="005C2CBF">
      <w:pPr>
        <w:pStyle w:val="a5"/>
        <w:spacing w:line="360" w:lineRule="auto"/>
        <w:ind w:firstLine="709"/>
        <w:jc w:val="both"/>
      </w:pPr>
      <w:r>
        <w:rPr>
          <w:b/>
          <w:bCs/>
        </w:rPr>
        <w:t xml:space="preserve">Задача 1. </w:t>
      </w:r>
      <w:r>
        <w:t>Создать форму для авторизации зарегистрированных пользователей.</w:t>
      </w:r>
    </w:p>
    <w:p w14:paraId="259013EA" w14:textId="176B7C78" w:rsidR="005828E1" w:rsidRDefault="005828E1" w:rsidP="005828E1">
      <w:pPr>
        <w:pStyle w:val="a5"/>
        <w:spacing w:line="360" w:lineRule="auto"/>
        <w:jc w:val="center"/>
        <w:rPr>
          <w:lang w:val="en-US"/>
        </w:rPr>
      </w:pPr>
      <w:r w:rsidRPr="005828E1">
        <w:rPr>
          <w:lang w:val="en-US"/>
        </w:rPr>
        <w:lastRenderedPageBreak/>
        <w:drawing>
          <wp:inline distT="0" distB="0" distL="0" distR="0" wp14:anchorId="45E8DE28" wp14:editId="03A0F531">
            <wp:extent cx="5940425" cy="39598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C7F6" w14:textId="466698C2" w:rsidR="005828E1" w:rsidRDefault="005828E1" w:rsidP="005828E1">
      <w:pPr>
        <w:pStyle w:val="a5"/>
        <w:spacing w:line="360" w:lineRule="auto"/>
        <w:jc w:val="center"/>
      </w:pPr>
      <w:r>
        <w:t>Рисунок 1 - Форма авторизация пользователей</w:t>
      </w:r>
    </w:p>
    <w:p w14:paraId="7EA00C2C" w14:textId="5150F68E" w:rsidR="005828E1" w:rsidRDefault="005828E1" w:rsidP="005828E1">
      <w:pPr>
        <w:pStyle w:val="a5"/>
        <w:spacing w:line="360" w:lineRule="auto"/>
        <w:jc w:val="center"/>
      </w:pPr>
      <w:r w:rsidRPr="005828E1">
        <w:drawing>
          <wp:inline distT="0" distB="0" distL="0" distR="0" wp14:anchorId="1573A86C" wp14:editId="1110EC96">
            <wp:extent cx="3467584" cy="28007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8B0A" w14:textId="11824C0B" w:rsidR="005828E1" w:rsidRDefault="005828E1" w:rsidP="005828E1">
      <w:pPr>
        <w:pStyle w:val="a5"/>
        <w:spacing w:line="360" w:lineRule="auto"/>
        <w:jc w:val="center"/>
      </w:pPr>
      <w:r>
        <w:t>Рисунок 2 - Ошибка при вводе неправильного логина</w:t>
      </w:r>
    </w:p>
    <w:p w14:paraId="2C5F760D" w14:textId="08AA846C" w:rsidR="005828E1" w:rsidRDefault="005828E1" w:rsidP="005828E1">
      <w:pPr>
        <w:pStyle w:val="a5"/>
        <w:spacing w:line="360" w:lineRule="auto"/>
        <w:jc w:val="center"/>
      </w:pPr>
      <w:r w:rsidRPr="005828E1">
        <w:lastRenderedPageBreak/>
        <w:drawing>
          <wp:inline distT="0" distB="0" distL="0" distR="0" wp14:anchorId="66F3D96C" wp14:editId="33E8E51E">
            <wp:extent cx="3591426" cy="26864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D284" w14:textId="51D96F04" w:rsidR="005828E1" w:rsidRDefault="005828E1" w:rsidP="005828E1">
      <w:pPr>
        <w:pStyle w:val="a5"/>
        <w:spacing w:line="360" w:lineRule="auto"/>
        <w:jc w:val="center"/>
      </w:pPr>
      <w:r>
        <w:t>Рисунок - 3 - Ошибка при вводе неправильного пароля</w:t>
      </w:r>
    </w:p>
    <w:p w14:paraId="0DF3FDC0" w14:textId="271A2F2B" w:rsidR="005828E1" w:rsidRDefault="005828E1" w:rsidP="005828E1">
      <w:pPr>
        <w:pStyle w:val="a5"/>
        <w:spacing w:line="360" w:lineRule="auto"/>
        <w:jc w:val="center"/>
        <w:rPr>
          <w:lang w:val="en-US"/>
        </w:rPr>
      </w:pPr>
      <w:r w:rsidRPr="005828E1">
        <w:rPr>
          <w:lang w:val="en-US"/>
        </w:rPr>
        <w:drawing>
          <wp:inline distT="0" distB="0" distL="0" distR="0" wp14:anchorId="3290516C" wp14:editId="16A084FB">
            <wp:extent cx="5940425" cy="39731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BBF3" w14:textId="69F12529" w:rsidR="005828E1" w:rsidRDefault="005828E1" w:rsidP="005828E1">
      <w:pPr>
        <w:pStyle w:val="a5"/>
        <w:spacing w:line="360" w:lineRule="auto"/>
        <w:jc w:val="center"/>
      </w:pPr>
      <w:r>
        <w:t>Рисунок 4 - Главная страница страхового агента</w:t>
      </w:r>
    </w:p>
    <w:p w14:paraId="43C46932" w14:textId="53903498" w:rsidR="005828E1" w:rsidRDefault="005828E1" w:rsidP="005828E1">
      <w:pPr>
        <w:pStyle w:val="a5"/>
        <w:spacing w:line="360" w:lineRule="auto"/>
        <w:jc w:val="center"/>
        <w:rPr>
          <w:lang w:val="en-US"/>
        </w:rPr>
      </w:pPr>
      <w:r w:rsidRPr="005828E1">
        <w:rPr>
          <w:lang w:val="en-US"/>
        </w:rPr>
        <w:lastRenderedPageBreak/>
        <w:drawing>
          <wp:inline distT="0" distB="0" distL="0" distR="0" wp14:anchorId="7DE60239" wp14:editId="36ED9595">
            <wp:extent cx="5940425" cy="39770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7F49" w14:textId="271A5645" w:rsidR="005828E1" w:rsidRDefault="005828E1" w:rsidP="005828E1">
      <w:pPr>
        <w:pStyle w:val="a5"/>
        <w:spacing w:line="360" w:lineRule="auto"/>
        <w:jc w:val="center"/>
      </w:pPr>
      <w:r>
        <w:t>Рисунок 5 – Главная страница от лица менеджера</w:t>
      </w:r>
    </w:p>
    <w:p w14:paraId="386C5AAD" w14:textId="417C4A14" w:rsidR="005828E1" w:rsidRDefault="005828E1" w:rsidP="005828E1">
      <w:pPr>
        <w:pStyle w:val="a5"/>
        <w:spacing w:line="360" w:lineRule="auto"/>
        <w:jc w:val="center"/>
        <w:rPr>
          <w:lang w:val="en-US"/>
        </w:rPr>
      </w:pPr>
      <w:r w:rsidRPr="005828E1">
        <w:rPr>
          <w:lang w:val="en-US"/>
        </w:rPr>
        <w:drawing>
          <wp:inline distT="0" distB="0" distL="0" distR="0" wp14:anchorId="7EA7CD21" wp14:editId="49F7C639">
            <wp:extent cx="5940425" cy="39674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C525" w14:textId="695AF76D" w:rsidR="005828E1" w:rsidRDefault="005828E1" w:rsidP="005828E1">
      <w:pPr>
        <w:pStyle w:val="a5"/>
        <w:spacing w:line="360" w:lineRule="auto"/>
        <w:jc w:val="center"/>
      </w:pPr>
      <w:r>
        <w:t>Рисунок 6 – Главная страница от лица администратора</w:t>
      </w:r>
    </w:p>
    <w:p w14:paraId="61D2ED82" w14:textId="16325A0D" w:rsidR="004C1DB5" w:rsidRDefault="004C1DB5" w:rsidP="005828E1">
      <w:pPr>
        <w:pStyle w:val="a5"/>
        <w:spacing w:line="360" w:lineRule="auto"/>
        <w:jc w:val="center"/>
      </w:pPr>
      <w:r w:rsidRPr="004C1DB5">
        <w:drawing>
          <wp:inline distT="0" distB="0" distL="0" distR="0" wp14:anchorId="3BC6DD5E" wp14:editId="5727353D">
            <wp:extent cx="295316" cy="32389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65FD" w14:textId="30195ECE" w:rsidR="004C1DB5" w:rsidRDefault="004C1DB5" w:rsidP="005828E1">
      <w:pPr>
        <w:pStyle w:val="a5"/>
        <w:spacing w:line="360" w:lineRule="auto"/>
        <w:jc w:val="center"/>
      </w:pPr>
      <w:r>
        <w:t>Рисунок 7 – Кнопка выхода, перенаправляет пользователя на окно авторизации</w:t>
      </w:r>
    </w:p>
    <w:p w14:paraId="2ADD2CFB" w14:textId="1E98A7E5" w:rsidR="004C1DB5" w:rsidRDefault="004C1DB5" w:rsidP="004C1DB5">
      <w:pPr>
        <w:pStyle w:val="a5"/>
        <w:spacing w:line="360" w:lineRule="auto"/>
        <w:ind w:firstLine="709"/>
        <w:jc w:val="both"/>
      </w:pPr>
      <w:r>
        <w:rPr>
          <w:b/>
          <w:bCs/>
        </w:rPr>
        <w:lastRenderedPageBreak/>
        <w:t xml:space="preserve">Задача 2. </w:t>
      </w:r>
      <w:r>
        <w:t>Регистрация новых пользователей.</w:t>
      </w:r>
    </w:p>
    <w:p w14:paraId="5856C067" w14:textId="727AD5B0" w:rsidR="004C1DB5" w:rsidRDefault="004C1DB5" w:rsidP="004C1DB5">
      <w:pPr>
        <w:pStyle w:val="a5"/>
        <w:spacing w:line="360" w:lineRule="auto"/>
        <w:ind w:firstLine="709"/>
        <w:jc w:val="both"/>
      </w:pPr>
      <w:r>
        <w:t>Регистрировать новых страховых агентов и менеджеров может только администратор.</w:t>
      </w:r>
    </w:p>
    <w:p w14:paraId="5FEC550D" w14:textId="412ED895" w:rsidR="004C1DB5" w:rsidRDefault="004C1DB5" w:rsidP="004C1DB5">
      <w:pPr>
        <w:pStyle w:val="a5"/>
        <w:spacing w:line="360" w:lineRule="auto"/>
        <w:jc w:val="center"/>
        <w:rPr>
          <w:lang w:val="en-US"/>
        </w:rPr>
      </w:pPr>
      <w:r w:rsidRPr="004C1DB5">
        <w:rPr>
          <w:lang w:val="en-US"/>
        </w:rPr>
        <w:drawing>
          <wp:inline distT="0" distB="0" distL="0" distR="0" wp14:anchorId="3D37B015" wp14:editId="785B28FA">
            <wp:extent cx="5940425" cy="39636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779C" w14:textId="4A5DE5B6" w:rsidR="004C1DB5" w:rsidRDefault="004C1DB5" w:rsidP="004C1DB5">
      <w:pPr>
        <w:pStyle w:val="a5"/>
        <w:spacing w:line="360" w:lineRule="auto"/>
        <w:jc w:val="center"/>
      </w:pPr>
      <w:r>
        <w:t>Рисунок 8 – Регистрация новых пользователей</w:t>
      </w:r>
    </w:p>
    <w:p w14:paraId="0F424173" w14:textId="63340A37" w:rsidR="004C1DB5" w:rsidRDefault="004C1DB5" w:rsidP="004C1DB5">
      <w:pPr>
        <w:pStyle w:val="a5"/>
        <w:spacing w:line="360" w:lineRule="auto"/>
        <w:ind w:firstLine="709"/>
        <w:jc w:val="both"/>
      </w:pPr>
      <w:r>
        <w:t>При этом, администратор не может создать другого администратора. При попытке создания администратора будет появляться ошибка.</w:t>
      </w:r>
    </w:p>
    <w:p w14:paraId="5E78BC11" w14:textId="3BCEE6BB" w:rsidR="004C1DB5" w:rsidRDefault="004C1DB5" w:rsidP="004C1DB5">
      <w:pPr>
        <w:pStyle w:val="a5"/>
        <w:spacing w:line="360" w:lineRule="auto"/>
        <w:jc w:val="center"/>
      </w:pPr>
      <w:r w:rsidRPr="004C1DB5">
        <w:drawing>
          <wp:inline distT="0" distB="0" distL="0" distR="0" wp14:anchorId="0A2894A0" wp14:editId="51DA7CB0">
            <wp:extent cx="3648584" cy="2943636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5726" w14:textId="21DF9B6A" w:rsidR="004C1DB5" w:rsidRDefault="004C1DB5" w:rsidP="004C1DB5">
      <w:pPr>
        <w:pStyle w:val="a5"/>
        <w:spacing w:line="360" w:lineRule="auto"/>
        <w:jc w:val="center"/>
      </w:pPr>
      <w:r>
        <w:t>Рисунок 9 – Попытка создания администратора</w:t>
      </w:r>
    </w:p>
    <w:p w14:paraId="1A59F685" w14:textId="74060DEF" w:rsidR="004C1DB5" w:rsidRDefault="004C1DB5" w:rsidP="004C1DB5">
      <w:pPr>
        <w:pStyle w:val="a5"/>
        <w:spacing w:line="360" w:lineRule="auto"/>
        <w:jc w:val="center"/>
        <w:rPr>
          <w:lang w:val="en-US"/>
        </w:rPr>
      </w:pPr>
      <w:r w:rsidRPr="004C1DB5">
        <w:rPr>
          <w:lang w:val="en-US"/>
        </w:rPr>
        <w:lastRenderedPageBreak/>
        <w:drawing>
          <wp:inline distT="0" distB="0" distL="0" distR="0" wp14:anchorId="738230C7" wp14:editId="649645F1">
            <wp:extent cx="3381847" cy="2638793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6C6F" w14:textId="599907C4" w:rsidR="004C1DB5" w:rsidRDefault="004C1DB5" w:rsidP="004C1DB5">
      <w:pPr>
        <w:pStyle w:val="a5"/>
        <w:spacing w:line="360" w:lineRule="auto"/>
        <w:jc w:val="center"/>
      </w:pPr>
      <w:r>
        <w:t>Рисунок 10 – Ошибка при несоответствии пароля</w:t>
      </w:r>
    </w:p>
    <w:p w14:paraId="5ECBD6D9" w14:textId="3FCE0826" w:rsidR="004C1DB5" w:rsidRDefault="004C1DB5" w:rsidP="004C1DB5">
      <w:pPr>
        <w:pStyle w:val="a5"/>
        <w:spacing w:line="360" w:lineRule="auto"/>
        <w:ind w:firstLine="709"/>
        <w:jc w:val="both"/>
      </w:pPr>
      <w:r>
        <w:t xml:space="preserve">Для проверки пароля на соответствие используется класс </w:t>
      </w:r>
      <w:proofErr w:type="spellStart"/>
      <w:r>
        <w:rPr>
          <w:lang w:val="en-US"/>
        </w:rPr>
        <w:t>PasswordValidator</w:t>
      </w:r>
      <w:proofErr w:type="spellEnd"/>
      <w:r>
        <w:t>, который проверяет на правильный ввод данных.</w:t>
      </w:r>
    </w:p>
    <w:p w14:paraId="5E1B73F1" w14:textId="6F0C3BA0" w:rsidR="004C1DB5" w:rsidRDefault="004C1DB5" w:rsidP="004C1DB5">
      <w:pPr>
        <w:pStyle w:val="a5"/>
        <w:spacing w:line="360" w:lineRule="auto"/>
        <w:jc w:val="center"/>
      </w:pPr>
      <w:r w:rsidRPr="004C1DB5">
        <w:drawing>
          <wp:inline distT="0" distB="0" distL="0" distR="0" wp14:anchorId="35A2C50F" wp14:editId="406EA066">
            <wp:extent cx="4201111" cy="339137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4968" w14:textId="69E4601A" w:rsidR="004C1DB5" w:rsidRDefault="004C1DB5" w:rsidP="004C1DB5">
      <w:pPr>
        <w:pStyle w:val="a5"/>
        <w:spacing w:line="360" w:lineRule="auto"/>
        <w:jc w:val="center"/>
      </w:pPr>
      <w:r>
        <w:t>Рисунок 11 – Класс для проверки пароля на соответствие требованиям</w:t>
      </w:r>
    </w:p>
    <w:p w14:paraId="7947B0BD" w14:textId="6118EB52" w:rsidR="00FA3715" w:rsidRDefault="00FA3715" w:rsidP="00FA3715">
      <w:pPr>
        <w:pStyle w:val="a5"/>
        <w:spacing w:line="36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3. Доступ к информации.</w:t>
      </w:r>
    </w:p>
    <w:p w14:paraId="1408A074" w14:textId="7404B5CF" w:rsidR="00FA3715" w:rsidRDefault="00FA3715" w:rsidP="00FA3715">
      <w:pPr>
        <w:pStyle w:val="a5"/>
        <w:spacing w:line="360" w:lineRule="auto"/>
        <w:ind w:firstLine="709"/>
        <w:jc w:val="both"/>
      </w:pPr>
      <w:r>
        <w:rPr>
          <w:b/>
          <w:bCs/>
        </w:rPr>
        <w:t xml:space="preserve">Задача 1. </w:t>
      </w:r>
      <w:r>
        <w:t>Определить иерархию доступа к информации для различных участников системы.</w:t>
      </w:r>
    </w:p>
    <w:p w14:paraId="73BFAFFF" w14:textId="4898E91A" w:rsidR="00FA3715" w:rsidRDefault="00FA3715" w:rsidP="00FA3715">
      <w:pPr>
        <w:pStyle w:val="a5"/>
        <w:spacing w:line="360" w:lineRule="auto"/>
        <w:ind w:firstLine="709"/>
        <w:jc w:val="both"/>
      </w:pPr>
      <w:r>
        <w:t>В моей системе существует только 3 вида пользователей: администратор, менеджер, страховой агент.</w:t>
      </w:r>
    </w:p>
    <w:p w14:paraId="2D33682F" w14:textId="1A875706" w:rsidR="00FA3715" w:rsidRDefault="00FA3715" w:rsidP="00FA3715">
      <w:pPr>
        <w:pStyle w:val="a5"/>
        <w:spacing w:line="360" w:lineRule="auto"/>
        <w:ind w:firstLine="709"/>
        <w:jc w:val="both"/>
        <w:rPr>
          <w:lang w:val="en-US"/>
        </w:rPr>
      </w:pPr>
      <w:r>
        <w:t>При авторизации администратор обязан входить по своей кнопке «Войти как администратор»</w:t>
      </w:r>
    </w:p>
    <w:p w14:paraId="55223FF8" w14:textId="66A4FE79" w:rsidR="00FA3715" w:rsidRDefault="00FA3715" w:rsidP="00FA3715">
      <w:pPr>
        <w:pStyle w:val="a5"/>
        <w:spacing w:line="360" w:lineRule="auto"/>
        <w:jc w:val="center"/>
        <w:rPr>
          <w:lang w:val="en-US"/>
        </w:rPr>
      </w:pPr>
      <w:r w:rsidRPr="00FA3715">
        <w:rPr>
          <w:lang w:val="en-US"/>
        </w:rPr>
        <w:lastRenderedPageBreak/>
        <w:drawing>
          <wp:inline distT="0" distB="0" distL="0" distR="0" wp14:anchorId="58B9CEB3" wp14:editId="6B3B8D34">
            <wp:extent cx="3505689" cy="361047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4817" w14:textId="3052FCD9" w:rsidR="00FA3715" w:rsidRDefault="00FA3715" w:rsidP="00FA3715">
      <w:pPr>
        <w:pStyle w:val="a5"/>
        <w:spacing w:line="360" w:lineRule="auto"/>
        <w:jc w:val="center"/>
      </w:pPr>
      <w:r>
        <w:t>Рисунок 12 – Ошибка, возникающая из-за попытки входа как администратор по кнопке «Войти»</w:t>
      </w:r>
    </w:p>
    <w:p w14:paraId="7ABAE6B2" w14:textId="0916C356" w:rsidR="00FA3715" w:rsidRDefault="00FA3715" w:rsidP="00FA3715">
      <w:pPr>
        <w:pStyle w:val="a5"/>
        <w:spacing w:line="360" w:lineRule="auto"/>
        <w:ind w:firstLine="709"/>
        <w:jc w:val="both"/>
      </w:pPr>
      <w:r>
        <w:t>Администратор может только просматривать всех созданных пользователей, создавать новых пользователей, удалять пользователей и просматривать свой личный профиль.</w:t>
      </w:r>
    </w:p>
    <w:p w14:paraId="798162FD" w14:textId="6219453C" w:rsidR="00FA3715" w:rsidRDefault="00FA3715" w:rsidP="00FA3715">
      <w:pPr>
        <w:pStyle w:val="a5"/>
        <w:spacing w:line="360" w:lineRule="auto"/>
        <w:jc w:val="center"/>
      </w:pPr>
      <w:r w:rsidRPr="005828E1">
        <w:rPr>
          <w:lang w:val="en-US"/>
        </w:rPr>
        <w:drawing>
          <wp:inline distT="0" distB="0" distL="0" distR="0" wp14:anchorId="1C439D43" wp14:editId="09A38B07">
            <wp:extent cx="5940425" cy="39674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09C0" w14:textId="2D822496" w:rsidR="00FA3715" w:rsidRDefault="00FA3715" w:rsidP="00FA3715">
      <w:pPr>
        <w:pStyle w:val="a5"/>
        <w:spacing w:line="360" w:lineRule="auto"/>
        <w:jc w:val="center"/>
      </w:pPr>
      <w:r>
        <w:t>Рисунок 13 – Главная страница администратора</w:t>
      </w:r>
    </w:p>
    <w:p w14:paraId="74C262A2" w14:textId="49507775" w:rsidR="00FA3715" w:rsidRDefault="00FA3715" w:rsidP="00FA3715">
      <w:pPr>
        <w:pStyle w:val="a5"/>
        <w:spacing w:line="360" w:lineRule="auto"/>
        <w:jc w:val="center"/>
      </w:pPr>
      <w:r w:rsidRPr="004C1DB5">
        <w:rPr>
          <w:lang w:val="en-US"/>
        </w:rPr>
        <w:lastRenderedPageBreak/>
        <w:drawing>
          <wp:inline distT="0" distB="0" distL="0" distR="0" wp14:anchorId="7AD8CB6A" wp14:editId="438D9ED3">
            <wp:extent cx="5940425" cy="39636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ACB4" w14:textId="62DEFCFF" w:rsidR="00FA3715" w:rsidRDefault="00FA3715" w:rsidP="00FA3715">
      <w:pPr>
        <w:pStyle w:val="a5"/>
        <w:spacing w:line="360" w:lineRule="auto"/>
        <w:jc w:val="center"/>
      </w:pPr>
      <w:r>
        <w:t>Рисунок 14 – Создание новых пользователей</w:t>
      </w:r>
    </w:p>
    <w:p w14:paraId="66EF8694" w14:textId="643E749C" w:rsidR="00FA3715" w:rsidRDefault="00FA3715" w:rsidP="00FA3715">
      <w:pPr>
        <w:pStyle w:val="a5"/>
        <w:spacing w:line="360" w:lineRule="auto"/>
        <w:jc w:val="center"/>
        <w:rPr>
          <w:lang w:val="en-US"/>
        </w:rPr>
      </w:pPr>
      <w:r w:rsidRPr="00FA3715">
        <w:rPr>
          <w:lang w:val="en-US"/>
        </w:rPr>
        <w:drawing>
          <wp:inline distT="0" distB="0" distL="0" distR="0" wp14:anchorId="231325A7" wp14:editId="277C3D0A">
            <wp:extent cx="5940425" cy="3969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658E" w14:textId="1F9CB129" w:rsidR="00FA3715" w:rsidRDefault="00FA3715" w:rsidP="00FA3715">
      <w:pPr>
        <w:pStyle w:val="a5"/>
        <w:spacing w:line="360" w:lineRule="auto"/>
        <w:jc w:val="center"/>
      </w:pPr>
      <w:r>
        <w:t>Рисунок 15 – Просмотр своего профиля</w:t>
      </w:r>
    </w:p>
    <w:p w14:paraId="5945224C" w14:textId="138BAAEC" w:rsidR="00FA3715" w:rsidRDefault="00FA3715" w:rsidP="00FA3715">
      <w:pPr>
        <w:pStyle w:val="a5"/>
        <w:spacing w:line="360" w:lineRule="auto"/>
        <w:ind w:firstLine="709"/>
        <w:jc w:val="both"/>
      </w:pPr>
      <w:r>
        <w:t>При авторизации менеджер и агент должны использовать кнопку «Войти» для успешного входа в систему</w:t>
      </w:r>
      <w:r w:rsidR="00D81687">
        <w:t>.</w:t>
      </w:r>
    </w:p>
    <w:p w14:paraId="7028D29C" w14:textId="3B18A45C" w:rsidR="00D81687" w:rsidRDefault="00D81687" w:rsidP="00D81687">
      <w:pPr>
        <w:pStyle w:val="a5"/>
        <w:spacing w:line="360" w:lineRule="auto"/>
        <w:jc w:val="center"/>
      </w:pPr>
      <w:r w:rsidRPr="00D81687">
        <w:lastRenderedPageBreak/>
        <w:drawing>
          <wp:inline distT="0" distB="0" distL="0" distR="0" wp14:anchorId="321841E6" wp14:editId="67A4DF55">
            <wp:extent cx="4077269" cy="374384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2727" w14:textId="04818059" w:rsidR="00D81687" w:rsidRDefault="00D81687" w:rsidP="00D81687">
      <w:pPr>
        <w:pStyle w:val="a5"/>
        <w:spacing w:line="360" w:lineRule="auto"/>
        <w:jc w:val="center"/>
      </w:pPr>
      <w:r>
        <w:t>Рисунок 16 – Ошибка, возникающая при попытке войти как менеджер или агент по кнопке «Войти как администратор»</w:t>
      </w:r>
    </w:p>
    <w:p w14:paraId="77259C16" w14:textId="72CDAA6E" w:rsidR="00D81687" w:rsidRDefault="00D81687" w:rsidP="00D81687">
      <w:pPr>
        <w:pStyle w:val="a5"/>
        <w:spacing w:line="360" w:lineRule="auto"/>
        <w:ind w:firstLine="709"/>
        <w:jc w:val="both"/>
      </w:pPr>
      <w:r>
        <w:t xml:space="preserve">Менеджер может просматривать полисы, сортировать их, добавлять полисы, удалять полисы, редактировать полисы, искать полисы по фамилии, запрашивать общую статистику по полисам в </w:t>
      </w:r>
      <w:r>
        <w:rPr>
          <w:lang w:val="en-US"/>
        </w:rPr>
        <w:t>Excel</w:t>
      </w:r>
      <w:r>
        <w:t xml:space="preserve"> и просматривать свой профиль.</w:t>
      </w:r>
    </w:p>
    <w:p w14:paraId="620B18C8" w14:textId="00ADAF11" w:rsidR="00D81687" w:rsidRDefault="00D81687" w:rsidP="00D81687">
      <w:pPr>
        <w:pStyle w:val="a5"/>
        <w:spacing w:line="360" w:lineRule="auto"/>
        <w:jc w:val="center"/>
      </w:pPr>
      <w:r w:rsidRPr="005828E1">
        <w:rPr>
          <w:lang w:val="en-US"/>
        </w:rPr>
        <w:drawing>
          <wp:inline distT="0" distB="0" distL="0" distR="0" wp14:anchorId="24A968F5" wp14:editId="03B1B816">
            <wp:extent cx="5705475" cy="381971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3997" cy="38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C71D" w14:textId="7380B5D1" w:rsidR="00D81687" w:rsidRDefault="00D81687" w:rsidP="00D81687">
      <w:pPr>
        <w:pStyle w:val="a5"/>
        <w:spacing w:line="360" w:lineRule="auto"/>
        <w:jc w:val="center"/>
      </w:pPr>
      <w:r>
        <w:t>Рисунок 17 – Главная страница менеджера</w:t>
      </w:r>
    </w:p>
    <w:p w14:paraId="2BCBFB61" w14:textId="0F6D94C5" w:rsidR="00D81687" w:rsidRDefault="00D81687" w:rsidP="00D81687">
      <w:pPr>
        <w:pStyle w:val="a5"/>
        <w:spacing w:line="360" w:lineRule="auto"/>
        <w:jc w:val="center"/>
      </w:pPr>
      <w:r w:rsidRPr="00D81687">
        <w:lastRenderedPageBreak/>
        <w:drawing>
          <wp:inline distT="0" distB="0" distL="0" distR="0" wp14:anchorId="7218DC1F" wp14:editId="01E37E36">
            <wp:extent cx="5940425" cy="39566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F10E" w14:textId="784B14AF" w:rsidR="00D81687" w:rsidRDefault="00D81687" w:rsidP="00D81687">
      <w:pPr>
        <w:pStyle w:val="a5"/>
        <w:spacing w:line="360" w:lineRule="auto"/>
        <w:jc w:val="center"/>
      </w:pPr>
      <w:r>
        <w:t>Рисунок 18 – Личный профиль менеджера</w:t>
      </w:r>
    </w:p>
    <w:p w14:paraId="73656F63" w14:textId="31102F25" w:rsidR="00D81687" w:rsidRDefault="00D81687" w:rsidP="00D81687">
      <w:pPr>
        <w:pStyle w:val="a5"/>
        <w:spacing w:line="360" w:lineRule="auto"/>
        <w:ind w:firstLine="709"/>
        <w:jc w:val="both"/>
      </w:pPr>
      <w:r>
        <w:t>Страховой агент может просматривать полисы, сортировать их, добавлять полисы, редактировать полисы, удалять полисы, искать полисы по фамилии и просматривать свой профиль.</w:t>
      </w:r>
    </w:p>
    <w:p w14:paraId="54ED5A4F" w14:textId="760C7A75" w:rsidR="00D81687" w:rsidRDefault="00D81687" w:rsidP="00D81687">
      <w:pPr>
        <w:pStyle w:val="a5"/>
        <w:spacing w:line="360" w:lineRule="auto"/>
        <w:jc w:val="center"/>
      </w:pPr>
      <w:r w:rsidRPr="005828E1">
        <w:rPr>
          <w:lang w:val="en-US"/>
        </w:rPr>
        <w:drawing>
          <wp:inline distT="0" distB="0" distL="0" distR="0" wp14:anchorId="3DBDC5C8" wp14:editId="2476A108">
            <wp:extent cx="5940425" cy="39731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D071" w14:textId="4E086E9B" w:rsidR="00D81687" w:rsidRDefault="00D81687" w:rsidP="00D81687">
      <w:pPr>
        <w:pStyle w:val="a5"/>
        <w:spacing w:line="360" w:lineRule="auto"/>
        <w:jc w:val="center"/>
      </w:pPr>
      <w:r>
        <w:lastRenderedPageBreak/>
        <w:t>Рисунок 19 – Главная страница страхового агента</w:t>
      </w:r>
    </w:p>
    <w:p w14:paraId="3488158A" w14:textId="2536030F" w:rsidR="00D81687" w:rsidRDefault="00D81687" w:rsidP="00D81687">
      <w:pPr>
        <w:pStyle w:val="a5"/>
        <w:spacing w:line="360" w:lineRule="auto"/>
        <w:jc w:val="center"/>
        <w:rPr>
          <w:lang w:val="en-US"/>
        </w:rPr>
      </w:pPr>
      <w:r w:rsidRPr="00D81687">
        <w:rPr>
          <w:lang w:val="en-US"/>
        </w:rPr>
        <w:drawing>
          <wp:inline distT="0" distB="0" distL="0" distR="0" wp14:anchorId="72B11972" wp14:editId="511EC9F1">
            <wp:extent cx="5940425" cy="39960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2E7E" w14:textId="327E5109" w:rsidR="00D81687" w:rsidRDefault="00D81687" w:rsidP="00D81687">
      <w:pPr>
        <w:pStyle w:val="a5"/>
        <w:spacing w:line="360" w:lineRule="auto"/>
        <w:jc w:val="center"/>
      </w:pPr>
      <w:r>
        <w:t>Рисунок 20 – Профиль страхового агента</w:t>
      </w:r>
    </w:p>
    <w:p w14:paraId="32F7A19C" w14:textId="7085265A" w:rsidR="00D81687" w:rsidRDefault="00D81687" w:rsidP="00D81687">
      <w:pPr>
        <w:pStyle w:val="a5"/>
        <w:spacing w:line="360" w:lineRule="auto"/>
        <w:ind w:firstLine="709"/>
        <w:jc w:val="both"/>
      </w:pPr>
      <w:r>
        <w:t xml:space="preserve">Для разграничения ролей пользователей </w:t>
      </w:r>
      <w:r w:rsidR="00DA6DC4">
        <w:t>создано</w:t>
      </w:r>
      <w:r>
        <w:t xml:space="preserve"> статичное поле </w:t>
      </w:r>
      <w:proofErr w:type="spellStart"/>
      <w:r>
        <w:rPr>
          <w:lang w:val="en-US"/>
        </w:rPr>
        <w:t>RoleID</w:t>
      </w:r>
      <w:proofErr w:type="spellEnd"/>
      <w:r>
        <w:t xml:space="preserve"> в классе </w:t>
      </w:r>
      <w:proofErr w:type="spellStart"/>
      <w:r>
        <w:rPr>
          <w:lang w:val="en-US"/>
        </w:rPr>
        <w:t>ClassFrame</w:t>
      </w:r>
      <w:proofErr w:type="spellEnd"/>
      <w:r>
        <w:t>.</w:t>
      </w:r>
    </w:p>
    <w:p w14:paraId="1439218F" w14:textId="7276495D" w:rsidR="00D81687" w:rsidRDefault="00D81687" w:rsidP="00D81687">
      <w:pPr>
        <w:pStyle w:val="a5"/>
        <w:spacing w:line="360" w:lineRule="auto"/>
        <w:jc w:val="center"/>
      </w:pPr>
      <w:r w:rsidRPr="00D81687">
        <w:drawing>
          <wp:inline distT="0" distB="0" distL="0" distR="0" wp14:anchorId="6A492A93" wp14:editId="13F328F0">
            <wp:extent cx="2476846" cy="95263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6E3F" w14:textId="0925B8F5" w:rsidR="00D81687" w:rsidRDefault="00D81687" w:rsidP="00D81687">
      <w:pPr>
        <w:pStyle w:val="a5"/>
        <w:spacing w:line="360" w:lineRule="auto"/>
        <w:jc w:val="center"/>
      </w:pPr>
      <w:r>
        <w:t xml:space="preserve">Рисунок 21 – Статичное поле </w:t>
      </w:r>
      <w:proofErr w:type="spellStart"/>
      <w:r>
        <w:rPr>
          <w:lang w:val="en-US"/>
        </w:rPr>
        <w:t>RoleID</w:t>
      </w:r>
      <w:proofErr w:type="spellEnd"/>
    </w:p>
    <w:p w14:paraId="073540D6" w14:textId="4F9EA51D" w:rsidR="00D81687" w:rsidRPr="00DA6DC4" w:rsidRDefault="00D81687" w:rsidP="00D81687">
      <w:pPr>
        <w:pStyle w:val="a5"/>
        <w:spacing w:line="360" w:lineRule="auto"/>
        <w:ind w:firstLine="709"/>
        <w:jc w:val="both"/>
      </w:pPr>
      <w:r>
        <w:t xml:space="preserve">При авторизации пользователей </w:t>
      </w:r>
      <w:r w:rsidR="00DA6DC4">
        <w:t xml:space="preserve">это поле приравнивается к </w:t>
      </w:r>
      <w:proofErr w:type="spellStart"/>
      <w:r w:rsidR="00DA6DC4">
        <w:rPr>
          <w:lang w:val="en-US"/>
        </w:rPr>
        <w:t>UserID</w:t>
      </w:r>
      <w:proofErr w:type="spellEnd"/>
      <w:r w:rsidR="00DA6DC4" w:rsidRPr="00DA6DC4">
        <w:t>.</w:t>
      </w:r>
    </w:p>
    <w:p w14:paraId="06851C0A" w14:textId="143117D7" w:rsidR="00DA6DC4" w:rsidRDefault="00DA6DC4" w:rsidP="00DA6DC4">
      <w:pPr>
        <w:pStyle w:val="a5"/>
        <w:spacing w:line="360" w:lineRule="auto"/>
        <w:jc w:val="center"/>
      </w:pPr>
      <w:r w:rsidRPr="00DA6DC4">
        <w:drawing>
          <wp:inline distT="0" distB="0" distL="0" distR="0" wp14:anchorId="58733E4B" wp14:editId="58299DFC">
            <wp:extent cx="2581635" cy="295316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3F77" w14:textId="3138AE62" w:rsidR="00DA6DC4" w:rsidRDefault="00DA6DC4" w:rsidP="00DA6DC4">
      <w:pPr>
        <w:pStyle w:val="a5"/>
        <w:spacing w:line="360" w:lineRule="auto"/>
        <w:jc w:val="center"/>
      </w:pPr>
      <w:r>
        <w:t xml:space="preserve">Рисунок 22. Приравнивание </w:t>
      </w:r>
      <w:proofErr w:type="spellStart"/>
      <w:r>
        <w:rPr>
          <w:lang w:val="en-US"/>
        </w:rPr>
        <w:t>RoleID</w:t>
      </w:r>
      <w:proofErr w:type="spellEnd"/>
      <w:r w:rsidRPr="00DA6DC4">
        <w:t xml:space="preserve"> </w:t>
      </w:r>
      <w:r>
        <w:t xml:space="preserve">и </w:t>
      </w:r>
      <w:proofErr w:type="spellStart"/>
      <w:r>
        <w:rPr>
          <w:lang w:val="en-US"/>
        </w:rPr>
        <w:t>UserID</w:t>
      </w:r>
      <w:proofErr w:type="spellEnd"/>
    </w:p>
    <w:p w14:paraId="6686A943" w14:textId="6D88E9D0" w:rsidR="00DA6DC4" w:rsidRDefault="00DA6DC4" w:rsidP="00DA6DC4">
      <w:pPr>
        <w:pStyle w:val="a5"/>
        <w:spacing w:line="360" w:lineRule="auto"/>
        <w:ind w:firstLine="709"/>
        <w:jc w:val="both"/>
      </w:pPr>
      <w:r>
        <w:t>Благодаря этому приравниванию на странице, где мне нужно сделать разграничение ролей я прописываю следующее</w:t>
      </w:r>
    </w:p>
    <w:p w14:paraId="49EC8F06" w14:textId="37E25DBD" w:rsidR="00DA6DC4" w:rsidRDefault="00DA6DC4" w:rsidP="00DA6DC4">
      <w:pPr>
        <w:pStyle w:val="a5"/>
        <w:spacing w:line="360" w:lineRule="auto"/>
        <w:jc w:val="center"/>
      </w:pPr>
      <w:r w:rsidRPr="00DA6DC4">
        <w:lastRenderedPageBreak/>
        <w:drawing>
          <wp:inline distT="0" distB="0" distL="0" distR="0" wp14:anchorId="59E65EBB" wp14:editId="75CD0CE3">
            <wp:extent cx="4486901" cy="1971950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EF0F" w14:textId="544F9FF9" w:rsidR="00DA6DC4" w:rsidRDefault="00DA6DC4" w:rsidP="00DA6DC4">
      <w:pPr>
        <w:pStyle w:val="a5"/>
        <w:spacing w:line="360" w:lineRule="auto"/>
        <w:jc w:val="center"/>
      </w:pPr>
      <w:r>
        <w:t>Рисунок 23 – Проверка роли на разрешение просматривать элемент</w:t>
      </w:r>
    </w:p>
    <w:p w14:paraId="0DB8F1F2" w14:textId="59821920" w:rsidR="00DA6DC4" w:rsidRDefault="00DA6DC4" w:rsidP="00DA6DC4">
      <w:pPr>
        <w:pStyle w:val="a5"/>
        <w:spacing w:line="36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4. Создание данных.</w:t>
      </w:r>
    </w:p>
    <w:p w14:paraId="6F0AB6DD" w14:textId="755D9ABF" w:rsidR="00DA6DC4" w:rsidRDefault="00DA6DC4" w:rsidP="00DA6DC4">
      <w:pPr>
        <w:pStyle w:val="a5"/>
        <w:spacing w:line="360" w:lineRule="auto"/>
        <w:ind w:firstLine="709"/>
        <w:jc w:val="both"/>
      </w:pPr>
      <w:r>
        <w:rPr>
          <w:b/>
          <w:bCs/>
        </w:rPr>
        <w:t xml:space="preserve">Задача 1. </w:t>
      </w:r>
      <w:r>
        <w:t>Создание формы для добавления полиса.</w:t>
      </w:r>
    </w:p>
    <w:p w14:paraId="230686BA" w14:textId="01710D41" w:rsidR="00DA6DC4" w:rsidRDefault="00DA6DC4" w:rsidP="00DA6DC4">
      <w:pPr>
        <w:pStyle w:val="a5"/>
        <w:spacing w:line="360" w:lineRule="auto"/>
        <w:jc w:val="center"/>
        <w:rPr>
          <w:lang w:val="en-US"/>
        </w:rPr>
      </w:pPr>
      <w:r w:rsidRPr="00DA6DC4">
        <w:rPr>
          <w:lang w:val="en-US"/>
        </w:rPr>
        <w:drawing>
          <wp:inline distT="0" distB="0" distL="0" distR="0" wp14:anchorId="736A263C" wp14:editId="0B74230B">
            <wp:extent cx="5940425" cy="28384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2930" w14:textId="11493161" w:rsidR="00DA6DC4" w:rsidRDefault="00DA6DC4" w:rsidP="00DA6DC4">
      <w:pPr>
        <w:pStyle w:val="a5"/>
        <w:spacing w:line="360" w:lineRule="auto"/>
        <w:jc w:val="center"/>
      </w:pPr>
      <w:r>
        <w:t>Рисунок 24 – Форма для добавления полиса</w:t>
      </w:r>
    </w:p>
    <w:p w14:paraId="3FF819E6" w14:textId="77671FED" w:rsidR="00DA6DC4" w:rsidRDefault="00DA6DC4" w:rsidP="00DA6DC4">
      <w:pPr>
        <w:pStyle w:val="a5"/>
        <w:spacing w:line="360" w:lineRule="auto"/>
        <w:jc w:val="center"/>
      </w:pPr>
      <w:r w:rsidRPr="00DA6DC4">
        <w:drawing>
          <wp:inline distT="0" distB="0" distL="0" distR="0" wp14:anchorId="40D4C3F6" wp14:editId="0A6C4A32">
            <wp:extent cx="5940425" cy="4775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B70A" w14:textId="2BA4CFA2" w:rsidR="00DA6DC4" w:rsidRDefault="00DA6DC4" w:rsidP="00DA6DC4">
      <w:pPr>
        <w:pStyle w:val="a5"/>
        <w:spacing w:line="360" w:lineRule="auto"/>
        <w:jc w:val="center"/>
      </w:pPr>
      <w:r>
        <w:t>Рисунок 25 – Отображение полиса в системе</w:t>
      </w:r>
    </w:p>
    <w:p w14:paraId="6CBE48E6" w14:textId="38EF7564" w:rsidR="00DA6DC4" w:rsidRDefault="00DA6DC4" w:rsidP="00DA6DC4">
      <w:pPr>
        <w:pStyle w:val="a5"/>
        <w:spacing w:line="360" w:lineRule="auto"/>
        <w:jc w:val="center"/>
        <w:rPr>
          <w:lang w:val="en-US"/>
        </w:rPr>
      </w:pPr>
      <w:r w:rsidRPr="00DA6DC4">
        <w:rPr>
          <w:lang w:val="en-US"/>
        </w:rPr>
        <w:lastRenderedPageBreak/>
        <w:drawing>
          <wp:inline distT="0" distB="0" distL="0" distR="0" wp14:anchorId="7F60AC58" wp14:editId="5673F0F3">
            <wp:extent cx="5940425" cy="28206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525F" w14:textId="3A4B95A8" w:rsidR="00DA6DC4" w:rsidRDefault="00DA6DC4" w:rsidP="00DA6DC4">
      <w:pPr>
        <w:pStyle w:val="a5"/>
        <w:spacing w:line="360" w:lineRule="auto"/>
        <w:jc w:val="center"/>
      </w:pPr>
      <w:r>
        <w:t>Рисунок 26 – Ошибка при не заполнении всех данных</w:t>
      </w:r>
    </w:p>
    <w:p w14:paraId="00B9215B" w14:textId="51B3289F" w:rsidR="00F26A78" w:rsidRDefault="00F26A78" w:rsidP="00F26A78">
      <w:pPr>
        <w:pStyle w:val="a5"/>
        <w:spacing w:line="360" w:lineRule="auto"/>
        <w:ind w:firstLine="709"/>
        <w:jc w:val="both"/>
      </w:pPr>
      <w:r>
        <w:t>Поля «Год выпуска авто», «Общая стоимость» и «Номер телефона» нельзя заполнить буквами и символами, только цифрами. При попытке ввести буквы или символы в эти поля ничего вводиться не будет.</w:t>
      </w:r>
    </w:p>
    <w:p w14:paraId="612A451C" w14:textId="10370AAD" w:rsidR="00F26A78" w:rsidRDefault="00F26A78" w:rsidP="00F26A78">
      <w:pPr>
        <w:pStyle w:val="a5"/>
        <w:spacing w:line="360" w:lineRule="auto"/>
        <w:ind w:firstLine="709"/>
        <w:jc w:val="both"/>
      </w:pPr>
      <w:r>
        <w:t>Поля «Фамилия», «Имя», «Отчество» нельзя заполнить цифрами и символами, только буквами. При попытке ввести цифры или символы в эти поля ничего вводиться не будет.</w:t>
      </w:r>
    </w:p>
    <w:p w14:paraId="2AA158CE" w14:textId="0141AE14" w:rsidR="00F26A78" w:rsidRPr="00F26A78" w:rsidRDefault="00F26A78" w:rsidP="00F26A78">
      <w:pPr>
        <w:pStyle w:val="a5"/>
        <w:spacing w:line="360" w:lineRule="auto"/>
        <w:ind w:firstLine="709"/>
        <w:jc w:val="both"/>
      </w:pPr>
      <w:r>
        <w:t>В поле «Электронная почта» нельзя вводить кириллицу. При попытке ввести кириллицу в это поле ничего вводиться не будет</w:t>
      </w:r>
    </w:p>
    <w:p w14:paraId="5B6B8283" w14:textId="32B4A958" w:rsidR="00DA6DC4" w:rsidRDefault="00DA6DC4" w:rsidP="00DA6DC4">
      <w:pPr>
        <w:pStyle w:val="a5"/>
        <w:spacing w:line="360" w:lineRule="auto"/>
        <w:jc w:val="center"/>
      </w:pPr>
      <w:r w:rsidRPr="00DA6DC4">
        <w:drawing>
          <wp:inline distT="0" distB="0" distL="0" distR="0" wp14:anchorId="4C8F0CB3" wp14:editId="0DE203B3">
            <wp:extent cx="5940425" cy="25730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5B1A" w14:textId="53E3FE3C" w:rsidR="00DA6DC4" w:rsidRDefault="00DA6DC4" w:rsidP="00DA6DC4">
      <w:pPr>
        <w:pStyle w:val="a5"/>
        <w:spacing w:line="360" w:lineRule="auto"/>
        <w:jc w:val="center"/>
      </w:pPr>
      <w:r>
        <w:t xml:space="preserve">Рисунок 27 </w:t>
      </w:r>
      <w:r w:rsidR="00F26A78">
        <w:t>–</w:t>
      </w:r>
      <w:r>
        <w:t xml:space="preserve"> </w:t>
      </w:r>
      <w:r w:rsidR="00F26A78">
        <w:t>Попытка ввести неверные значения в некоторые поля</w:t>
      </w:r>
    </w:p>
    <w:p w14:paraId="6C9D261A" w14:textId="4E56AD06" w:rsidR="00F26A78" w:rsidRDefault="00F26A78" w:rsidP="00F26A78">
      <w:pPr>
        <w:pStyle w:val="a5"/>
        <w:spacing w:line="36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5. Отображение данных.</w:t>
      </w:r>
    </w:p>
    <w:p w14:paraId="6E389220" w14:textId="595F99EE" w:rsidR="00F26A78" w:rsidRDefault="00F26A78" w:rsidP="00F26A78">
      <w:pPr>
        <w:pStyle w:val="a5"/>
        <w:spacing w:line="360" w:lineRule="auto"/>
        <w:ind w:firstLine="709"/>
        <w:jc w:val="both"/>
      </w:pPr>
      <w:r>
        <w:rPr>
          <w:b/>
          <w:bCs/>
        </w:rPr>
        <w:t xml:space="preserve">Задача 1. </w:t>
      </w:r>
      <w:r w:rsidR="00592A52">
        <w:t>Отображение данных, необходимых для работы.</w:t>
      </w:r>
    </w:p>
    <w:p w14:paraId="43A12690" w14:textId="74799D4B" w:rsidR="00592A52" w:rsidRDefault="00592A52" w:rsidP="00592A52">
      <w:pPr>
        <w:pStyle w:val="a5"/>
        <w:spacing w:line="360" w:lineRule="auto"/>
        <w:jc w:val="center"/>
      </w:pPr>
      <w:r w:rsidRPr="00592A52">
        <w:rPr>
          <w:b/>
          <w:bCs/>
        </w:rPr>
        <w:lastRenderedPageBreak/>
        <w:drawing>
          <wp:inline distT="0" distB="0" distL="0" distR="0" wp14:anchorId="00946F26" wp14:editId="1AB3881E">
            <wp:extent cx="5940425" cy="17043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4180" w14:textId="0329544A" w:rsidR="00592A52" w:rsidRDefault="00592A52" w:rsidP="00592A52">
      <w:pPr>
        <w:pStyle w:val="a5"/>
        <w:spacing w:line="360" w:lineRule="auto"/>
        <w:jc w:val="center"/>
      </w:pPr>
      <w:r>
        <w:t>Рисунок 28 – Отображение данных</w:t>
      </w:r>
    </w:p>
    <w:p w14:paraId="639355A0" w14:textId="72328072" w:rsidR="00592A52" w:rsidRDefault="00592A52" w:rsidP="00592A52">
      <w:pPr>
        <w:pStyle w:val="a5"/>
        <w:spacing w:line="360" w:lineRule="auto"/>
        <w:jc w:val="center"/>
      </w:pPr>
      <w:r w:rsidRPr="00592A52">
        <w:drawing>
          <wp:inline distT="0" distB="0" distL="0" distR="0" wp14:anchorId="7C9B111A" wp14:editId="63EC1019">
            <wp:extent cx="5068007" cy="6658904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C187" w14:textId="3E225F84" w:rsidR="00592A52" w:rsidRPr="00592A52" w:rsidRDefault="00592A52" w:rsidP="00592A52">
      <w:pPr>
        <w:pStyle w:val="a5"/>
        <w:spacing w:line="360" w:lineRule="auto"/>
        <w:jc w:val="center"/>
      </w:pPr>
      <w:r>
        <w:t>Рисунок 29 – Привязка данных для отображения данных</w:t>
      </w:r>
    </w:p>
    <w:p w14:paraId="584DB938" w14:textId="47B70E04" w:rsidR="00592A52" w:rsidRDefault="00592A52" w:rsidP="00F26A78">
      <w:pPr>
        <w:pStyle w:val="a5"/>
        <w:spacing w:line="360" w:lineRule="auto"/>
        <w:ind w:firstLine="709"/>
        <w:jc w:val="both"/>
      </w:pPr>
      <w:r>
        <w:rPr>
          <w:b/>
          <w:bCs/>
        </w:rPr>
        <w:t xml:space="preserve">Задача 2. </w:t>
      </w:r>
      <w:r>
        <w:t>Этапы обработки заказов.</w:t>
      </w:r>
    </w:p>
    <w:p w14:paraId="54A178BB" w14:textId="4AE4EA2D" w:rsidR="00592A52" w:rsidRDefault="00592A52" w:rsidP="00F26A78">
      <w:pPr>
        <w:pStyle w:val="a5"/>
        <w:spacing w:line="360" w:lineRule="auto"/>
        <w:ind w:firstLine="709"/>
        <w:jc w:val="both"/>
      </w:pPr>
      <w:r>
        <w:lastRenderedPageBreak/>
        <w:t>В системе не существуют заказы, которые должны проходить проверку сотрудников. При создании нового полиса данные вносятся в базу данных и сразу сохраняются. Проверка ново созданных полисов осуществляться не должна, поскольку в архив вносятся данные, которые уже прошли проверку системы ВСК.</w:t>
      </w:r>
    </w:p>
    <w:p w14:paraId="647D4E09" w14:textId="4AF8B071" w:rsidR="00592A52" w:rsidRDefault="00592A52" w:rsidP="00F26A78">
      <w:pPr>
        <w:pStyle w:val="a5"/>
        <w:spacing w:line="360" w:lineRule="auto"/>
        <w:ind w:firstLine="709"/>
        <w:jc w:val="both"/>
      </w:pPr>
      <w:r>
        <w:rPr>
          <w:b/>
          <w:bCs/>
        </w:rPr>
        <w:t xml:space="preserve">Задача 3. </w:t>
      </w:r>
      <w:r>
        <w:t>Фильтрация и поиск данных.</w:t>
      </w:r>
    </w:p>
    <w:p w14:paraId="4195AEB3" w14:textId="10672F6E" w:rsidR="00592A52" w:rsidRDefault="00592A52" w:rsidP="00592A52">
      <w:pPr>
        <w:pStyle w:val="a5"/>
        <w:spacing w:line="360" w:lineRule="auto"/>
        <w:jc w:val="center"/>
      </w:pPr>
      <w:r w:rsidRPr="00592A52">
        <w:drawing>
          <wp:inline distT="0" distB="0" distL="0" distR="0" wp14:anchorId="51A543AA" wp14:editId="0CD47658">
            <wp:extent cx="5072143" cy="3371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5529" cy="33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4C07" w14:textId="45DCBB46" w:rsidR="00592A52" w:rsidRDefault="00592A52" w:rsidP="00592A52">
      <w:pPr>
        <w:pStyle w:val="a5"/>
        <w:spacing w:line="360" w:lineRule="auto"/>
        <w:jc w:val="center"/>
      </w:pPr>
      <w:r>
        <w:t>Рисунок 30 – Фильтрация осуществляется по кнопкам «Договоры ОСАГО» и «Договоры КАСКО»</w:t>
      </w:r>
    </w:p>
    <w:p w14:paraId="400943DF" w14:textId="0AD4A5B6" w:rsidR="00592A52" w:rsidRDefault="00592A52" w:rsidP="00592A52">
      <w:pPr>
        <w:pStyle w:val="a5"/>
        <w:spacing w:line="360" w:lineRule="auto"/>
        <w:jc w:val="center"/>
      </w:pPr>
      <w:r w:rsidRPr="00592A52">
        <w:drawing>
          <wp:inline distT="0" distB="0" distL="0" distR="0" wp14:anchorId="13B17BF2" wp14:editId="2EBE9FD3">
            <wp:extent cx="5459002" cy="362902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542" cy="36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DAAA" w14:textId="2A462DAF" w:rsidR="00592A52" w:rsidRDefault="00592A52" w:rsidP="00592A52">
      <w:pPr>
        <w:pStyle w:val="a5"/>
        <w:spacing w:line="360" w:lineRule="auto"/>
        <w:jc w:val="center"/>
      </w:pPr>
      <w:r>
        <w:t>Рисунок 31 – Фильтрация по договорам ОСАГО</w:t>
      </w:r>
    </w:p>
    <w:p w14:paraId="615358C8" w14:textId="4CDEBBD1" w:rsidR="00592A52" w:rsidRDefault="00592A52" w:rsidP="00592A52">
      <w:pPr>
        <w:pStyle w:val="a5"/>
        <w:spacing w:line="360" w:lineRule="auto"/>
        <w:jc w:val="center"/>
      </w:pPr>
      <w:r w:rsidRPr="00592A52">
        <w:lastRenderedPageBreak/>
        <w:drawing>
          <wp:inline distT="0" distB="0" distL="0" distR="0" wp14:anchorId="7452A8E1" wp14:editId="2FFE6112">
            <wp:extent cx="5940425" cy="14439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1752" w14:textId="45880E99" w:rsidR="00592A52" w:rsidRDefault="00335D50" w:rsidP="00592A52">
      <w:pPr>
        <w:pStyle w:val="a5"/>
        <w:spacing w:line="360" w:lineRule="auto"/>
        <w:jc w:val="center"/>
      </w:pPr>
      <w:r>
        <w:t>Рисунок 32 – Фильтрация по договорам КАСКО</w:t>
      </w:r>
    </w:p>
    <w:p w14:paraId="0FA4EC7C" w14:textId="65CFD704" w:rsidR="00335D50" w:rsidRDefault="00335D50" w:rsidP="00592A52">
      <w:pPr>
        <w:pStyle w:val="a5"/>
        <w:spacing w:line="360" w:lineRule="auto"/>
        <w:jc w:val="center"/>
      </w:pPr>
      <w:r w:rsidRPr="00335D50">
        <w:drawing>
          <wp:inline distT="0" distB="0" distL="0" distR="0" wp14:anchorId="3F8439AF" wp14:editId="0E9E3123">
            <wp:extent cx="5940425" cy="16732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A358" w14:textId="6F7A0FCD" w:rsidR="00335D50" w:rsidRDefault="00335D50" w:rsidP="00592A52">
      <w:pPr>
        <w:pStyle w:val="a5"/>
        <w:spacing w:line="360" w:lineRule="auto"/>
        <w:jc w:val="center"/>
      </w:pPr>
      <w:r>
        <w:t>Рисунок 33 – Сброс фильтрации осуществляется по нажатию на туже кнопку, что и сама фильтрация</w:t>
      </w:r>
    </w:p>
    <w:p w14:paraId="38BD12BA" w14:textId="4887B286" w:rsidR="00335D50" w:rsidRDefault="00335D50" w:rsidP="00592A52">
      <w:pPr>
        <w:pStyle w:val="a5"/>
        <w:spacing w:line="360" w:lineRule="auto"/>
        <w:jc w:val="center"/>
      </w:pPr>
      <w:r w:rsidRPr="00335D50">
        <w:drawing>
          <wp:inline distT="0" distB="0" distL="0" distR="0" wp14:anchorId="7981E8D9" wp14:editId="07399EA4">
            <wp:extent cx="5940425" cy="12465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A52" w14:textId="49ED758D" w:rsidR="00335D50" w:rsidRDefault="00335D50" w:rsidP="00592A52">
      <w:pPr>
        <w:pStyle w:val="a5"/>
        <w:spacing w:line="360" w:lineRule="auto"/>
        <w:jc w:val="center"/>
      </w:pPr>
      <w:r>
        <w:t>Рисунок 34 – Поиск полиса по фамилии</w:t>
      </w:r>
    </w:p>
    <w:p w14:paraId="35C379BD" w14:textId="255D940D" w:rsidR="00335D50" w:rsidRDefault="00335D50" w:rsidP="00335D50">
      <w:pPr>
        <w:pStyle w:val="a5"/>
        <w:spacing w:line="360" w:lineRule="auto"/>
        <w:ind w:firstLine="709"/>
        <w:jc w:val="both"/>
      </w:pPr>
      <w:r>
        <w:t>Для поиска полисов был написан следующий код:</w:t>
      </w:r>
    </w:p>
    <w:p w14:paraId="1205754A" w14:textId="76887F33" w:rsidR="00335D50" w:rsidRDefault="00335D50" w:rsidP="00335D50">
      <w:pPr>
        <w:pStyle w:val="a5"/>
        <w:spacing w:line="360" w:lineRule="auto"/>
        <w:jc w:val="center"/>
      </w:pPr>
      <w:r w:rsidRPr="00335D50">
        <w:drawing>
          <wp:inline distT="0" distB="0" distL="0" distR="0" wp14:anchorId="1BD08811" wp14:editId="2A00AA0D">
            <wp:extent cx="5458587" cy="1124107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B67E" w14:textId="7EA3B137" w:rsidR="00335D50" w:rsidRDefault="00335D50" w:rsidP="00335D50">
      <w:pPr>
        <w:pStyle w:val="a5"/>
        <w:spacing w:line="360" w:lineRule="auto"/>
        <w:jc w:val="center"/>
      </w:pPr>
      <w:r>
        <w:t>Рисунок 35 – Код для поиска по фамилии</w:t>
      </w:r>
    </w:p>
    <w:p w14:paraId="68D2930C" w14:textId="48C1A870" w:rsidR="00335D50" w:rsidRDefault="00335D50" w:rsidP="00335D50">
      <w:pPr>
        <w:pStyle w:val="a5"/>
        <w:spacing w:line="360" w:lineRule="auto"/>
        <w:ind w:firstLine="709"/>
        <w:jc w:val="both"/>
      </w:pPr>
      <w:r>
        <w:t>Для фильтрации полисов по типу страховки был написан следующий код:</w:t>
      </w:r>
    </w:p>
    <w:p w14:paraId="48679B8A" w14:textId="7838C303" w:rsidR="00335D50" w:rsidRDefault="00335D50" w:rsidP="00335D50">
      <w:pPr>
        <w:pStyle w:val="a5"/>
        <w:spacing w:line="360" w:lineRule="auto"/>
        <w:jc w:val="center"/>
      </w:pPr>
      <w:r w:rsidRPr="00335D50">
        <w:lastRenderedPageBreak/>
        <w:drawing>
          <wp:inline distT="0" distB="0" distL="0" distR="0" wp14:anchorId="2BE11644" wp14:editId="71D44A71">
            <wp:extent cx="5940425" cy="387223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54EF" w14:textId="637518CA" w:rsidR="00335D50" w:rsidRDefault="00335D50" w:rsidP="00335D50">
      <w:pPr>
        <w:pStyle w:val="a5"/>
        <w:spacing w:line="360" w:lineRule="auto"/>
        <w:jc w:val="center"/>
      </w:pPr>
      <w:r>
        <w:t>Рисунок 36 – Код для фильтрации полисов</w:t>
      </w:r>
    </w:p>
    <w:p w14:paraId="1E44F68B" w14:textId="50050DF9" w:rsidR="00335D50" w:rsidRDefault="00335D50" w:rsidP="00335D50">
      <w:pPr>
        <w:pStyle w:val="a5"/>
        <w:spacing w:line="36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6. Создание отчетов.</w:t>
      </w:r>
    </w:p>
    <w:p w14:paraId="6CF5DC8D" w14:textId="231B62A8" w:rsidR="00335D50" w:rsidRDefault="00335D50" w:rsidP="00335D50">
      <w:pPr>
        <w:pStyle w:val="a5"/>
        <w:spacing w:line="360" w:lineRule="auto"/>
        <w:ind w:firstLine="709"/>
        <w:jc w:val="both"/>
      </w:pPr>
      <w:r>
        <w:rPr>
          <w:b/>
          <w:bCs/>
        </w:rPr>
        <w:t xml:space="preserve">Задача 1. </w:t>
      </w:r>
      <w:r>
        <w:t>Экспорт данных в формат удобный для печати.</w:t>
      </w:r>
    </w:p>
    <w:p w14:paraId="6CA49A93" w14:textId="18B67DF6" w:rsidR="00335D50" w:rsidRPr="00335D50" w:rsidRDefault="00335D50" w:rsidP="00335D50">
      <w:pPr>
        <w:pStyle w:val="a5"/>
        <w:spacing w:line="360" w:lineRule="auto"/>
        <w:ind w:firstLine="709"/>
        <w:jc w:val="both"/>
      </w:pPr>
      <w:r>
        <w:t>Входим как менеджер и нажимаем на контейнер «Отчеты»</w:t>
      </w:r>
    </w:p>
    <w:p w14:paraId="551EFFB4" w14:textId="48AFA49D" w:rsidR="00335D50" w:rsidRDefault="00335D50" w:rsidP="00335D50">
      <w:pPr>
        <w:pStyle w:val="a5"/>
        <w:spacing w:line="360" w:lineRule="auto"/>
        <w:jc w:val="center"/>
        <w:rPr>
          <w:lang w:val="en-US"/>
        </w:rPr>
      </w:pPr>
      <w:r w:rsidRPr="00335D50">
        <w:rPr>
          <w:lang w:val="en-US"/>
        </w:rPr>
        <w:drawing>
          <wp:inline distT="0" distB="0" distL="0" distR="0" wp14:anchorId="442FF841" wp14:editId="7F53B0B9">
            <wp:extent cx="1676634" cy="8192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FB2C" w14:textId="2C0B0D2D" w:rsidR="00335D50" w:rsidRDefault="00335D50" w:rsidP="00335D50">
      <w:pPr>
        <w:pStyle w:val="a5"/>
        <w:spacing w:line="360" w:lineRule="auto"/>
        <w:jc w:val="center"/>
      </w:pPr>
      <w:r>
        <w:t>Рисунок 37 – Нажимаем «Отчеты»</w:t>
      </w:r>
    </w:p>
    <w:p w14:paraId="3F0543C6" w14:textId="3A53E103" w:rsidR="00335D50" w:rsidRDefault="00335D50" w:rsidP="00335D50">
      <w:pPr>
        <w:pStyle w:val="a5"/>
        <w:spacing w:line="360" w:lineRule="auto"/>
        <w:ind w:firstLine="709"/>
        <w:jc w:val="both"/>
      </w:pPr>
      <w:r>
        <w:t>В раскрывшемся списке нажимаем «Общая статистика»</w:t>
      </w:r>
    </w:p>
    <w:p w14:paraId="3EEBFF24" w14:textId="48C6F8BB" w:rsidR="00335D50" w:rsidRDefault="00335D50" w:rsidP="00335D50">
      <w:pPr>
        <w:pStyle w:val="a5"/>
        <w:spacing w:line="360" w:lineRule="auto"/>
        <w:jc w:val="center"/>
      </w:pPr>
      <w:r w:rsidRPr="00335D50">
        <w:drawing>
          <wp:inline distT="0" distB="0" distL="0" distR="0" wp14:anchorId="21077E42" wp14:editId="3783725C">
            <wp:extent cx="3267531" cy="147658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F873" w14:textId="7F927992" w:rsidR="00335D50" w:rsidRDefault="00335D50" w:rsidP="00335D50">
      <w:pPr>
        <w:pStyle w:val="a5"/>
        <w:spacing w:line="360" w:lineRule="auto"/>
        <w:jc w:val="center"/>
      </w:pPr>
      <w:r>
        <w:t>Рисунок 38 – Сообщение об сохранении файла на рабочий стол.</w:t>
      </w:r>
    </w:p>
    <w:p w14:paraId="314EE381" w14:textId="4467C9E5" w:rsidR="00335D50" w:rsidRDefault="00214BD4" w:rsidP="00335D50">
      <w:pPr>
        <w:pStyle w:val="a5"/>
        <w:spacing w:line="360" w:lineRule="auto"/>
        <w:jc w:val="center"/>
      </w:pPr>
      <w:r w:rsidRPr="00214BD4">
        <w:drawing>
          <wp:inline distT="0" distB="0" distL="0" distR="0" wp14:anchorId="34FE20EF" wp14:editId="322B5BA6">
            <wp:extent cx="5940425" cy="5283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37D2" w14:textId="7D416455" w:rsidR="00214BD4" w:rsidRDefault="00214BD4" w:rsidP="00335D50">
      <w:pPr>
        <w:pStyle w:val="a5"/>
        <w:spacing w:line="360" w:lineRule="auto"/>
        <w:jc w:val="center"/>
      </w:pPr>
      <w:r>
        <w:t xml:space="preserve">Рисунок 39 – Общая статистика выводится в </w:t>
      </w:r>
      <w:r>
        <w:rPr>
          <w:lang w:val="en-US"/>
        </w:rPr>
        <w:t>Excel</w:t>
      </w:r>
    </w:p>
    <w:p w14:paraId="7A682C98" w14:textId="5A571B76" w:rsidR="00E2602E" w:rsidRDefault="00E2602E" w:rsidP="00E2602E">
      <w:pPr>
        <w:pStyle w:val="a5"/>
        <w:spacing w:line="36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Задание 7. Работа с кодом.</w:t>
      </w:r>
    </w:p>
    <w:p w14:paraId="5AC55934" w14:textId="0147C891" w:rsidR="00E2602E" w:rsidRDefault="00E2602E" w:rsidP="00E2602E">
      <w:pPr>
        <w:pStyle w:val="a5"/>
        <w:spacing w:line="360" w:lineRule="auto"/>
        <w:ind w:firstLine="709"/>
        <w:jc w:val="both"/>
      </w:pPr>
      <w:r>
        <w:rPr>
          <w:b/>
          <w:bCs/>
        </w:rPr>
        <w:t xml:space="preserve">Задача 1. </w:t>
      </w:r>
      <w:r w:rsidRPr="00E2602E">
        <w:t xml:space="preserve">Придерживаться стандартов </w:t>
      </w:r>
      <w:r>
        <w:t>написания кода</w:t>
      </w:r>
      <w:r w:rsidRPr="00E2602E">
        <w:t>.</w:t>
      </w:r>
    </w:p>
    <w:p w14:paraId="48234421" w14:textId="140AB757" w:rsidR="00E2602E" w:rsidRDefault="00E2602E" w:rsidP="00E2602E">
      <w:pPr>
        <w:pStyle w:val="a5"/>
        <w:spacing w:line="360" w:lineRule="auto"/>
        <w:ind w:firstLine="709"/>
        <w:jc w:val="both"/>
      </w:pPr>
      <w:r>
        <w:t xml:space="preserve">Идентификаторы соответствуют стилю </w:t>
      </w:r>
      <w:r>
        <w:rPr>
          <w:lang w:val="en-US"/>
        </w:rPr>
        <w:t>CamelCase</w:t>
      </w:r>
      <w:r>
        <w:t>. Примеры:</w:t>
      </w:r>
    </w:p>
    <w:p w14:paraId="7A284484" w14:textId="0D6E4F4A" w:rsidR="00E2602E" w:rsidRDefault="00E2602E" w:rsidP="00E2602E">
      <w:pPr>
        <w:pStyle w:val="a5"/>
        <w:spacing w:line="360" w:lineRule="auto"/>
        <w:jc w:val="center"/>
      </w:pPr>
      <w:r w:rsidRPr="00E2602E">
        <w:drawing>
          <wp:inline distT="0" distB="0" distL="0" distR="0" wp14:anchorId="1CB54967" wp14:editId="50E572B4">
            <wp:extent cx="5940425" cy="356171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92F0" w14:textId="734F3950" w:rsidR="00E2602E" w:rsidRDefault="00E2602E" w:rsidP="00E2602E">
      <w:pPr>
        <w:pStyle w:val="a5"/>
        <w:spacing w:line="360" w:lineRule="auto"/>
        <w:jc w:val="center"/>
      </w:pPr>
      <w:r>
        <w:t xml:space="preserve">Рисунок 40 </w:t>
      </w:r>
      <w:r w:rsidR="00CE1AB0">
        <w:t>–</w:t>
      </w:r>
      <w:r>
        <w:t xml:space="preserve"> </w:t>
      </w:r>
      <w:r w:rsidR="00CE1AB0">
        <w:t xml:space="preserve">Код в стиле </w:t>
      </w:r>
      <w:r w:rsidR="00CE1AB0">
        <w:rPr>
          <w:lang w:val="en-US"/>
        </w:rPr>
        <w:t>CamelCase</w:t>
      </w:r>
    </w:p>
    <w:p w14:paraId="4156AA19" w14:textId="6DECF1C4" w:rsidR="00CE1AB0" w:rsidRDefault="00CE1AB0" w:rsidP="00E2602E">
      <w:pPr>
        <w:pStyle w:val="a5"/>
        <w:spacing w:line="360" w:lineRule="auto"/>
        <w:jc w:val="center"/>
      </w:pPr>
      <w:r w:rsidRPr="00CE1AB0">
        <w:drawing>
          <wp:inline distT="0" distB="0" distL="0" distR="0" wp14:anchorId="182FC327" wp14:editId="7B5E5B99">
            <wp:extent cx="5068007" cy="247684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EFB4" w14:textId="12B48D4A" w:rsidR="00CE1AB0" w:rsidRDefault="00CE1AB0" w:rsidP="00E2602E">
      <w:pPr>
        <w:pStyle w:val="a5"/>
        <w:spacing w:line="360" w:lineRule="auto"/>
        <w:jc w:val="center"/>
      </w:pPr>
      <w:r>
        <w:t xml:space="preserve">Рисунок 41 – Код в стиле </w:t>
      </w:r>
      <w:r>
        <w:rPr>
          <w:lang w:val="en-US"/>
        </w:rPr>
        <w:t>CamelCase</w:t>
      </w:r>
    </w:p>
    <w:p w14:paraId="08EE8C6C" w14:textId="23503C0E" w:rsidR="00CE1AB0" w:rsidRDefault="00CE1AB0" w:rsidP="00CE1AB0">
      <w:pPr>
        <w:pStyle w:val="a5"/>
        <w:spacing w:line="360" w:lineRule="auto"/>
        <w:ind w:firstLine="709"/>
        <w:jc w:val="both"/>
      </w:pPr>
      <w:r>
        <w:t>Максимальная длина строки не превышает 80 символов. Примеры:</w:t>
      </w:r>
    </w:p>
    <w:p w14:paraId="581C9C02" w14:textId="747F707D" w:rsidR="00CE1AB0" w:rsidRDefault="00CE1AB0" w:rsidP="00CE1AB0">
      <w:pPr>
        <w:pStyle w:val="a5"/>
        <w:spacing w:line="360" w:lineRule="auto"/>
        <w:jc w:val="center"/>
      </w:pPr>
      <w:r w:rsidRPr="00CE1AB0">
        <w:lastRenderedPageBreak/>
        <w:drawing>
          <wp:inline distT="0" distB="0" distL="0" distR="0" wp14:anchorId="7E4ECF16" wp14:editId="3B65BFFE">
            <wp:extent cx="5940425" cy="34188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4CB" w14:textId="4DF945CC" w:rsidR="00CE1AB0" w:rsidRDefault="00CE1AB0" w:rsidP="00CE1AB0">
      <w:pPr>
        <w:pStyle w:val="a5"/>
        <w:spacing w:line="360" w:lineRule="auto"/>
        <w:jc w:val="center"/>
      </w:pPr>
      <w:r>
        <w:t>Рисунок 42 – Длина строки не превышает 80 символов</w:t>
      </w:r>
    </w:p>
    <w:p w14:paraId="6EF792C0" w14:textId="5179776D" w:rsidR="00CE1AB0" w:rsidRDefault="00CE1AB0" w:rsidP="00CE1AB0">
      <w:pPr>
        <w:pStyle w:val="a5"/>
        <w:spacing w:line="360" w:lineRule="auto"/>
        <w:jc w:val="center"/>
      </w:pPr>
      <w:r w:rsidRPr="00CE1AB0">
        <w:drawing>
          <wp:inline distT="0" distB="0" distL="0" distR="0" wp14:anchorId="136191F8" wp14:editId="21298900">
            <wp:extent cx="5191850" cy="1495634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73CE" w14:textId="3D6082EF" w:rsidR="00CE1AB0" w:rsidRDefault="00CE1AB0" w:rsidP="00CE1AB0">
      <w:pPr>
        <w:pStyle w:val="a5"/>
        <w:spacing w:line="360" w:lineRule="auto"/>
        <w:jc w:val="center"/>
      </w:pPr>
      <w:r>
        <w:t>Рисунок 43 – Длина строки не превышает 80 символов</w:t>
      </w:r>
    </w:p>
    <w:p w14:paraId="3A8BE6B0" w14:textId="5EF12D8E" w:rsidR="00CE1AB0" w:rsidRDefault="00CE1AB0" w:rsidP="00CE1AB0">
      <w:pPr>
        <w:pStyle w:val="a5"/>
        <w:spacing w:line="360" w:lineRule="auto"/>
        <w:ind w:firstLine="709"/>
        <w:jc w:val="both"/>
      </w:pPr>
      <w:r>
        <w:t>Комментирование не присутствует. Используется не более одной команды в строке</w:t>
      </w:r>
    </w:p>
    <w:p w14:paraId="656D8284" w14:textId="50BA1A56" w:rsidR="00CE1AB0" w:rsidRDefault="00CE1AB0" w:rsidP="00CE1AB0">
      <w:pPr>
        <w:pStyle w:val="a5"/>
        <w:spacing w:line="36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8. Тестирование.</w:t>
      </w:r>
    </w:p>
    <w:p w14:paraId="0E9145DD" w14:textId="3B099BAF" w:rsidR="00CE1AB0" w:rsidRDefault="00CE1AB0" w:rsidP="00CE1AB0">
      <w:pPr>
        <w:pStyle w:val="a5"/>
        <w:spacing w:line="360" w:lineRule="auto"/>
        <w:ind w:firstLine="709"/>
        <w:jc w:val="both"/>
        <w:rPr>
          <w:lang w:val="en-US"/>
        </w:rPr>
      </w:pPr>
      <w:r>
        <w:rPr>
          <w:b/>
          <w:bCs/>
        </w:rPr>
        <w:t xml:space="preserve">Задача 1. </w:t>
      </w:r>
      <w:r>
        <w:t>Создать пять модульных тестов на проверку различных комбинаций условий ввода пароля.</w:t>
      </w:r>
    </w:p>
    <w:p w14:paraId="7AA66C3A" w14:textId="452D3F1A" w:rsidR="00F82E66" w:rsidRDefault="00F82E66" w:rsidP="00CE1AB0">
      <w:pPr>
        <w:pStyle w:val="a5"/>
        <w:spacing w:line="360" w:lineRule="auto"/>
        <w:ind w:firstLine="709"/>
        <w:jc w:val="both"/>
      </w:pPr>
      <w:r>
        <w:t>В проекте своего приложения создаю новый проект.</w:t>
      </w:r>
    </w:p>
    <w:p w14:paraId="73DA9F0F" w14:textId="5479F05F" w:rsidR="00F82E66" w:rsidRDefault="00FA1C01" w:rsidP="00F82E66">
      <w:pPr>
        <w:pStyle w:val="a5"/>
        <w:spacing w:line="360" w:lineRule="auto"/>
        <w:jc w:val="center"/>
      </w:pPr>
      <w:r w:rsidRPr="00FA1C01">
        <w:drawing>
          <wp:inline distT="0" distB="0" distL="0" distR="0" wp14:anchorId="65073CAF" wp14:editId="61AFED0C">
            <wp:extent cx="3762900" cy="466790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90EA" w14:textId="770FFF6C" w:rsidR="00F82E66" w:rsidRDefault="00F82E66" w:rsidP="00F82E66">
      <w:pPr>
        <w:pStyle w:val="a5"/>
        <w:spacing w:line="360" w:lineRule="auto"/>
        <w:jc w:val="center"/>
      </w:pPr>
      <w:r>
        <w:t>Рисунок 44 – Создание нового проекта</w:t>
      </w:r>
    </w:p>
    <w:p w14:paraId="3BC6C999" w14:textId="737971C3" w:rsidR="00F82E66" w:rsidRDefault="00FA1C01" w:rsidP="00F82E66">
      <w:pPr>
        <w:pStyle w:val="a5"/>
        <w:spacing w:line="360" w:lineRule="auto"/>
        <w:jc w:val="center"/>
      </w:pPr>
      <w:r w:rsidRPr="00FA1C01">
        <w:lastRenderedPageBreak/>
        <w:drawing>
          <wp:inline distT="0" distB="0" distL="0" distR="0" wp14:anchorId="150E4D17" wp14:editId="50654F91">
            <wp:extent cx="5940425" cy="41465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CBFF" w14:textId="3ED696C4" w:rsidR="00F82E66" w:rsidRPr="00F82E66" w:rsidRDefault="00F82E66" w:rsidP="00F82E66">
      <w:pPr>
        <w:pStyle w:val="a5"/>
        <w:spacing w:line="360" w:lineRule="auto"/>
        <w:jc w:val="center"/>
      </w:pPr>
      <w:r>
        <w:t>Рисунок 45 – Создаю в новом решении</w:t>
      </w:r>
      <w:r w:rsidRPr="00F82E66">
        <w:t xml:space="preserve"> </w:t>
      </w:r>
      <w:r>
        <w:t>проект модульного теста</w:t>
      </w:r>
    </w:p>
    <w:p w14:paraId="5F87DD1F" w14:textId="7AA64F47" w:rsidR="00F82E66" w:rsidRDefault="00FA1C01" w:rsidP="00F82E66">
      <w:pPr>
        <w:pStyle w:val="a5"/>
        <w:spacing w:line="360" w:lineRule="auto"/>
        <w:jc w:val="center"/>
      </w:pPr>
      <w:r w:rsidRPr="00FA1C01">
        <w:drawing>
          <wp:inline distT="0" distB="0" distL="0" distR="0" wp14:anchorId="593C56B2" wp14:editId="7AD6C6E6">
            <wp:extent cx="1524213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485A" w14:textId="38D662E2" w:rsidR="00F82E66" w:rsidRDefault="00F82E66" w:rsidP="00F82E66">
      <w:pPr>
        <w:pStyle w:val="a5"/>
        <w:spacing w:line="360" w:lineRule="auto"/>
        <w:jc w:val="center"/>
      </w:pPr>
      <w:r>
        <w:t xml:space="preserve">Рисунок 46 – Присоединяю </w:t>
      </w:r>
      <w:r w:rsidR="00774042">
        <w:t>БД</w:t>
      </w:r>
    </w:p>
    <w:p w14:paraId="139C5C0F" w14:textId="6D31F977" w:rsidR="00774042" w:rsidRDefault="00774042" w:rsidP="00F82E66">
      <w:pPr>
        <w:pStyle w:val="a5"/>
        <w:spacing w:line="360" w:lineRule="auto"/>
        <w:jc w:val="center"/>
        <w:rPr>
          <w:lang w:val="en-US"/>
        </w:rPr>
      </w:pPr>
      <w:r w:rsidRPr="00774042">
        <w:rPr>
          <w:lang w:val="en-US"/>
        </w:rPr>
        <w:lastRenderedPageBreak/>
        <w:drawing>
          <wp:inline distT="0" distB="0" distL="0" distR="0" wp14:anchorId="74811F53" wp14:editId="35E6AAC4">
            <wp:extent cx="5940425" cy="48075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4963" w14:textId="2C76CC6C" w:rsidR="00774042" w:rsidRDefault="00774042" w:rsidP="00F82E66">
      <w:pPr>
        <w:pStyle w:val="a5"/>
        <w:spacing w:line="360" w:lineRule="auto"/>
        <w:jc w:val="center"/>
      </w:pPr>
      <w:r>
        <w:t xml:space="preserve">Рисунок </w:t>
      </w:r>
      <w:r w:rsidR="00FA1C01">
        <w:t>47 – Прописываю методы для тестирования</w:t>
      </w:r>
    </w:p>
    <w:p w14:paraId="648D17BC" w14:textId="7D101507" w:rsidR="00FA1C01" w:rsidRDefault="00FA1C01" w:rsidP="00F82E66">
      <w:pPr>
        <w:pStyle w:val="a5"/>
        <w:spacing w:line="360" w:lineRule="auto"/>
        <w:jc w:val="center"/>
      </w:pPr>
      <w:r w:rsidRPr="00FA1C01">
        <w:drawing>
          <wp:inline distT="0" distB="0" distL="0" distR="0" wp14:anchorId="474F4A12" wp14:editId="47D97952">
            <wp:extent cx="3458058" cy="2543530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B05E" w14:textId="6AC96832" w:rsidR="00FA1C01" w:rsidRDefault="00FA1C01" w:rsidP="00F82E66">
      <w:pPr>
        <w:pStyle w:val="a5"/>
        <w:spacing w:line="360" w:lineRule="auto"/>
        <w:jc w:val="center"/>
        <w:rPr>
          <w:lang w:val="en-US"/>
        </w:rPr>
      </w:pPr>
      <w:r>
        <w:t>Рисунок 48 – Все тесты выполнены</w:t>
      </w:r>
    </w:p>
    <w:p w14:paraId="4BAF48B0" w14:textId="030ADFE1" w:rsidR="00FA1C01" w:rsidRDefault="00FA1C01" w:rsidP="00FA1C01">
      <w:pPr>
        <w:pStyle w:val="a5"/>
        <w:spacing w:line="360" w:lineRule="auto"/>
        <w:ind w:firstLine="709"/>
        <w:jc w:val="both"/>
        <w:rPr>
          <w:b/>
          <w:bCs/>
        </w:rPr>
      </w:pPr>
      <w:r>
        <w:rPr>
          <w:b/>
          <w:bCs/>
        </w:rPr>
        <w:t>Задание 9. Соответствие стилю.</w:t>
      </w:r>
    </w:p>
    <w:p w14:paraId="533B703C" w14:textId="1A64A574" w:rsidR="00FA1C01" w:rsidRDefault="00FA1C01" w:rsidP="00FA1C01">
      <w:pPr>
        <w:pStyle w:val="a5"/>
        <w:spacing w:line="360" w:lineRule="auto"/>
        <w:ind w:firstLine="709"/>
        <w:jc w:val="both"/>
      </w:pPr>
      <w:r>
        <w:rPr>
          <w:b/>
          <w:bCs/>
        </w:rPr>
        <w:t xml:space="preserve">Задача 1. </w:t>
      </w:r>
      <w:r>
        <w:t>Должен быть выдержанный единый стиль.</w:t>
      </w:r>
    </w:p>
    <w:p w14:paraId="222C0904" w14:textId="3002C7B4" w:rsidR="00FA1C01" w:rsidRDefault="00FA1C01" w:rsidP="00FA1C01">
      <w:pPr>
        <w:pStyle w:val="a5"/>
        <w:spacing w:line="360" w:lineRule="auto"/>
        <w:jc w:val="center"/>
      </w:pPr>
      <w:r w:rsidRPr="00FA1C01">
        <w:rPr>
          <w:lang w:val="en-US"/>
        </w:rPr>
        <w:lastRenderedPageBreak/>
        <w:drawing>
          <wp:inline distT="0" distB="0" distL="0" distR="0" wp14:anchorId="2A48D26F" wp14:editId="1EEFC46B">
            <wp:extent cx="5372100" cy="316985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6790" cy="31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 xml:space="preserve">Рисунок 49 – </w:t>
      </w:r>
      <w:proofErr w:type="spellStart"/>
      <w:r>
        <w:rPr>
          <w:lang w:val="en-US"/>
        </w:rPr>
        <w:t>SplashScreen</w:t>
      </w:r>
      <w:proofErr w:type="spellEnd"/>
      <w:r>
        <w:rPr>
          <w:lang w:val="en-US"/>
        </w:rPr>
        <w:t xml:space="preserve"> </w:t>
      </w:r>
      <w:r>
        <w:t>приложения</w:t>
      </w:r>
    </w:p>
    <w:p w14:paraId="75B415C3" w14:textId="4BF28A80" w:rsidR="00FA1C01" w:rsidRDefault="00FA1C01" w:rsidP="00FA1C01">
      <w:pPr>
        <w:pStyle w:val="a5"/>
        <w:spacing w:line="360" w:lineRule="auto"/>
        <w:jc w:val="center"/>
        <w:rPr>
          <w:lang w:val="en-US"/>
        </w:rPr>
      </w:pPr>
      <w:r w:rsidRPr="00FA1C01">
        <w:rPr>
          <w:lang w:val="en-US"/>
        </w:rPr>
        <w:drawing>
          <wp:inline distT="0" distB="0" distL="0" distR="0" wp14:anchorId="2BD78AB0" wp14:editId="35129E44">
            <wp:extent cx="3286125" cy="16646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9732" cy="166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3F05" w14:textId="31DF9226" w:rsidR="00FA1C01" w:rsidRDefault="00FA1C01" w:rsidP="00FA1C01">
      <w:pPr>
        <w:pStyle w:val="a5"/>
        <w:spacing w:line="360" w:lineRule="auto"/>
        <w:jc w:val="center"/>
      </w:pPr>
      <w:r>
        <w:t>Рисунок 50 – Окно «Забыли пароль?»</w:t>
      </w:r>
    </w:p>
    <w:p w14:paraId="56EE64A5" w14:textId="6F4F02DA" w:rsidR="00FA1C01" w:rsidRDefault="00FA1C01" w:rsidP="00FA1C01">
      <w:pPr>
        <w:pStyle w:val="a5"/>
        <w:spacing w:line="360" w:lineRule="auto"/>
        <w:jc w:val="center"/>
      </w:pPr>
      <w:r w:rsidRPr="005828E1">
        <w:rPr>
          <w:lang w:val="en-US"/>
        </w:rPr>
        <w:drawing>
          <wp:inline distT="0" distB="0" distL="0" distR="0" wp14:anchorId="25708C5E" wp14:editId="16ACBD51">
            <wp:extent cx="4981575" cy="33206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8104" cy="33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580F" w14:textId="3DEC27C7" w:rsidR="00493246" w:rsidRDefault="00493246" w:rsidP="00FA1C01">
      <w:pPr>
        <w:pStyle w:val="a5"/>
        <w:spacing w:line="360" w:lineRule="auto"/>
        <w:jc w:val="center"/>
      </w:pPr>
      <w:r>
        <w:t>Рисунок 51 – Окно авторизации</w:t>
      </w:r>
    </w:p>
    <w:p w14:paraId="7E41AEA2" w14:textId="48B35197" w:rsidR="00493246" w:rsidRDefault="00493246" w:rsidP="00FA1C01">
      <w:pPr>
        <w:pStyle w:val="a5"/>
        <w:spacing w:line="360" w:lineRule="auto"/>
        <w:jc w:val="center"/>
      </w:pPr>
      <w:r w:rsidRPr="005828E1">
        <w:rPr>
          <w:lang w:val="en-US"/>
        </w:rPr>
        <w:lastRenderedPageBreak/>
        <w:drawing>
          <wp:inline distT="0" distB="0" distL="0" distR="0" wp14:anchorId="4D196821" wp14:editId="2A6A3D02">
            <wp:extent cx="5940425" cy="3977005"/>
            <wp:effectExtent l="0" t="0" r="3175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DBDC" w14:textId="43944A14" w:rsidR="00493246" w:rsidRDefault="00493246" w:rsidP="00FA1C01">
      <w:pPr>
        <w:pStyle w:val="a5"/>
        <w:spacing w:line="360" w:lineRule="auto"/>
        <w:jc w:val="center"/>
      </w:pPr>
      <w:r>
        <w:t>Рисунок 52 – Основная страница для агентов и менеджеров</w:t>
      </w:r>
    </w:p>
    <w:p w14:paraId="2AEAB1D1" w14:textId="276D9233" w:rsidR="00493246" w:rsidRDefault="00493246" w:rsidP="00FA1C01">
      <w:pPr>
        <w:pStyle w:val="a5"/>
        <w:spacing w:line="360" w:lineRule="auto"/>
        <w:jc w:val="center"/>
      </w:pPr>
      <w:r w:rsidRPr="005828E1">
        <w:rPr>
          <w:lang w:val="en-US"/>
        </w:rPr>
        <w:drawing>
          <wp:inline distT="0" distB="0" distL="0" distR="0" wp14:anchorId="2FC20A9A" wp14:editId="0A8B9205">
            <wp:extent cx="5940425" cy="396748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73D6" w14:textId="4EBDEBB9" w:rsidR="00493246" w:rsidRDefault="00493246" w:rsidP="00FA1C01">
      <w:pPr>
        <w:pStyle w:val="a5"/>
        <w:spacing w:line="360" w:lineRule="auto"/>
        <w:jc w:val="center"/>
      </w:pPr>
      <w:r>
        <w:t>Рисунок 53 – Основная страница для администратора</w:t>
      </w:r>
    </w:p>
    <w:p w14:paraId="6708F138" w14:textId="525AFD85" w:rsidR="00493246" w:rsidRDefault="00493246" w:rsidP="00FA1C01">
      <w:pPr>
        <w:pStyle w:val="a5"/>
        <w:spacing w:line="360" w:lineRule="auto"/>
        <w:jc w:val="center"/>
      </w:pPr>
      <w:r w:rsidRPr="00D81687">
        <w:lastRenderedPageBreak/>
        <w:drawing>
          <wp:inline distT="0" distB="0" distL="0" distR="0" wp14:anchorId="74FA939B" wp14:editId="78B1A6DA">
            <wp:extent cx="5940425" cy="3956685"/>
            <wp:effectExtent l="0" t="0" r="317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A8C4" w14:textId="73478B1B" w:rsidR="00493246" w:rsidRDefault="00493246" w:rsidP="00FA1C01">
      <w:pPr>
        <w:pStyle w:val="a5"/>
        <w:spacing w:line="360" w:lineRule="auto"/>
        <w:jc w:val="center"/>
      </w:pPr>
      <w:r>
        <w:t>Рисунок 54 – Страница профиля каждого сотрудника</w:t>
      </w:r>
    </w:p>
    <w:p w14:paraId="1AB08DF0" w14:textId="69152B8D" w:rsidR="00493246" w:rsidRDefault="00493246" w:rsidP="00FA1C01">
      <w:pPr>
        <w:pStyle w:val="a5"/>
        <w:spacing w:line="360" w:lineRule="auto"/>
        <w:jc w:val="center"/>
      </w:pPr>
      <w:r w:rsidRPr="00DA6DC4">
        <w:rPr>
          <w:lang w:val="en-US"/>
        </w:rPr>
        <w:drawing>
          <wp:inline distT="0" distB="0" distL="0" distR="0" wp14:anchorId="340FCAB5" wp14:editId="1C905B8F">
            <wp:extent cx="5940425" cy="28384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BFAC" w14:textId="318CA934" w:rsidR="00493246" w:rsidRDefault="00493246" w:rsidP="00FA1C01">
      <w:pPr>
        <w:pStyle w:val="a5"/>
        <w:spacing w:line="360" w:lineRule="auto"/>
        <w:jc w:val="center"/>
      </w:pPr>
      <w:r>
        <w:t xml:space="preserve">Рисунок 55 – Страница добавления нового </w:t>
      </w:r>
      <w:r w:rsidR="00F318A8">
        <w:t>полиса</w:t>
      </w:r>
    </w:p>
    <w:p w14:paraId="58A47974" w14:textId="36C909BF" w:rsidR="00493246" w:rsidRDefault="00F318A8" w:rsidP="00FA1C01">
      <w:pPr>
        <w:pStyle w:val="a5"/>
        <w:spacing w:line="360" w:lineRule="auto"/>
        <w:jc w:val="center"/>
      </w:pPr>
      <w:r w:rsidRPr="004C1DB5">
        <w:rPr>
          <w:lang w:val="en-US"/>
        </w:rPr>
        <w:lastRenderedPageBreak/>
        <w:drawing>
          <wp:inline distT="0" distB="0" distL="0" distR="0" wp14:anchorId="554809DE" wp14:editId="3B974F46">
            <wp:extent cx="5940425" cy="396367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BA4" w14:textId="1D73C300" w:rsidR="00F318A8" w:rsidRDefault="00F318A8" w:rsidP="00FA1C01">
      <w:pPr>
        <w:pStyle w:val="a5"/>
        <w:spacing w:line="360" w:lineRule="auto"/>
        <w:jc w:val="center"/>
      </w:pPr>
      <w:r>
        <w:t>Рисунок 56 – Страница создания нового пользователя</w:t>
      </w:r>
    </w:p>
    <w:p w14:paraId="2AD08B11" w14:textId="670386A7" w:rsidR="00F318A8" w:rsidRPr="00FA1C01" w:rsidRDefault="00F318A8" w:rsidP="00F318A8">
      <w:pPr>
        <w:spacing w:after="160" w:line="259" w:lineRule="auto"/>
      </w:pPr>
      <w:r>
        <w:br w:type="page"/>
      </w:r>
    </w:p>
    <w:p w14:paraId="3AFE7F89" w14:textId="4E6D4BEF" w:rsidR="00873328" w:rsidRPr="009508A3" w:rsidRDefault="00873328" w:rsidP="009508A3">
      <w:pPr>
        <w:pStyle w:val="a5"/>
        <w:numPr>
          <w:ilvl w:val="0"/>
          <w:numId w:val="14"/>
        </w:numPr>
        <w:spacing w:line="360" w:lineRule="auto"/>
        <w:jc w:val="center"/>
        <w:rPr>
          <w:b/>
          <w:bCs/>
        </w:rPr>
      </w:pPr>
      <w:r w:rsidRPr="00873328">
        <w:rPr>
          <w:b/>
          <w:bCs/>
        </w:rPr>
        <w:lastRenderedPageBreak/>
        <w:t>Предложения по дальнейшему совершенствованию уровня автоматизации и информатизации предприятия.</w:t>
      </w:r>
    </w:p>
    <w:p w14:paraId="5A685EA1" w14:textId="08B62B02" w:rsidR="00F318A8" w:rsidRPr="009508A3" w:rsidRDefault="00F318A8" w:rsidP="009508A3">
      <w:pPr>
        <w:pStyle w:val="a5"/>
        <w:numPr>
          <w:ilvl w:val="0"/>
          <w:numId w:val="33"/>
        </w:numPr>
        <w:spacing w:line="360" w:lineRule="auto"/>
        <w:ind w:left="0" w:firstLine="709"/>
        <w:jc w:val="both"/>
      </w:pPr>
      <w:r w:rsidRPr="009508A3">
        <w:t>Внедрение системы искусственного интеллекта для автоматизации обработки заявок клиентов и выдачи страховых полисов.</w:t>
      </w:r>
    </w:p>
    <w:p w14:paraId="71033561" w14:textId="3AF4D0FF" w:rsidR="00F318A8" w:rsidRPr="009508A3" w:rsidRDefault="00F318A8" w:rsidP="009508A3">
      <w:pPr>
        <w:pStyle w:val="a5"/>
        <w:numPr>
          <w:ilvl w:val="0"/>
          <w:numId w:val="33"/>
        </w:numPr>
        <w:spacing w:line="360" w:lineRule="auto"/>
        <w:ind w:left="0" w:firstLine="709"/>
        <w:jc w:val="both"/>
      </w:pPr>
      <w:r w:rsidRPr="009508A3">
        <w:t>Разработка мобильного приложения для клиентов, позволяющего отслеживать статус своих страховых полисов, подавать заявки на страхование и получать консультации.</w:t>
      </w:r>
    </w:p>
    <w:p w14:paraId="2323C3D9" w14:textId="197144A9" w:rsidR="00F318A8" w:rsidRPr="009508A3" w:rsidRDefault="00F318A8" w:rsidP="009508A3">
      <w:pPr>
        <w:pStyle w:val="a5"/>
        <w:numPr>
          <w:ilvl w:val="0"/>
          <w:numId w:val="33"/>
        </w:numPr>
        <w:spacing w:line="360" w:lineRule="auto"/>
        <w:ind w:left="0" w:firstLine="709"/>
        <w:jc w:val="both"/>
      </w:pPr>
      <w:r w:rsidRPr="009508A3">
        <w:t>Внедрение электронной подписи для ускорения процесса заключения договоров страхования и сокращения использования бумажных носителей.</w:t>
      </w:r>
    </w:p>
    <w:p w14:paraId="2E1D2E2E" w14:textId="14DBEB07" w:rsidR="00F318A8" w:rsidRPr="009508A3" w:rsidRDefault="00F318A8" w:rsidP="009508A3">
      <w:pPr>
        <w:pStyle w:val="a5"/>
        <w:numPr>
          <w:ilvl w:val="0"/>
          <w:numId w:val="33"/>
        </w:numPr>
        <w:spacing w:line="360" w:lineRule="auto"/>
        <w:ind w:left="0" w:firstLine="709"/>
        <w:jc w:val="both"/>
      </w:pPr>
      <w:r w:rsidRPr="009508A3">
        <w:t>Создание единого информационного пространства для сотрудников компании, предоставляющего доступ к необходимой информации и инструментам для работы в любое время и в любом месте.</w:t>
      </w:r>
    </w:p>
    <w:p w14:paraId="48D7CE63" w14:textId="030AF629" w:rsidR="009508A3" w:rsidRDefault="00F318A8" w:rsidP="009508A3">
      <w:pPr>
        <w:pStyle w:val="a5"/>
        <w:numPr>
          <w:ilvl w:val="0"/>
          <w:numId w:val="33"/>
        </w:numPr>
        <w:spacing w:line="360" w:lineRule="auto"/>
        <w:ind w:left="0" w:firstLine="709"/>
        <w:jc w:val="both"/>
      </w:pPr>
      <w:r w:rsidRPr="009508A3">
        <w:t>Улучшение системы аналитики данных для более эффективного управления рисками и принятия стратегических решений.</w:t>
      </w:r>
    </w:p>
    <w:p w14:paraId="713E6DE6" w14:textId="43FD1803" w:rsidR="009508A3" w:rsidRPr="009508A3" w:rsidRDefault="009508A3" w:rsidP="009508A3">
      <w:pPr>
        <w:spacing w:after="160" w:line="259" w:lineRule="auto"/>
      </w:pPr>
      <w:r>
        <w:br w:type="page"/>
      </w:r>
    </w:p>
    <w:p w14:paraId="6B3BEC6B" w14:textId="1AABB8A8" w:rsidR="0055722B" w:rsidRPr="009508A3" w:rsidRDefault="0055722B" w:rsidP="009508A3">
      <w:pPr>
        <w:spacing w:line="360" w:lineRule="auto"/>
        <w:ind w:left="720"/>
        <w:jc w:val="center"/>
        <w:rPr>
          <w:b/>
        </w:rPr>
      </w:pPr>
      <w:r w:rsidRPr="009508A3">
        <w:rPr>
          <w:b/>
        </w:rPr>
        <w:lastRenderedPageBreak/>
        <w:t>ЗАКЛЮЧЕНИЕ</w:t>
      </w:r>
    </w:p>
    <w:p w14:paraId="48DB2A16" w14:textId="77777777" w:rsidR="009508A3" w:rsidRPr="0031398F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 w:rsidRPr="009508A3">
        <w:rPr>
          <w:i/>
          <w:iCs/>
          <w:color w:val="000000"/>
        </w:rPr>
        <w:t>Цели практики:</w:t>
      </w:r>
      <w:r w:rsidRPr="0031398F">
        <w:rPr>
          <w:color w:val="000000"/>
        </w:rPr>
        <w:t xml:space="preserve"> Закрепление и совершенствование приобретенных в процессе обучения профессиональных умений, обучающихся по изучаемой специальности, развитие общих и профессиональных компетенций, освоение современных производственных процессов, адаптация обучающихся к конкретным условиям деятельности организаций различных организационно-правовых форм. </w:t>
      </w:r>
    </w:p>
    <w:p w14:paraId="1AEA5E2B" w14:textId="77777777" w:rsidR="009508A3" w:rsidRPr="009508A3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 w:rsidRPr="009508A3">
        <w:rPr>
          <w:color w:val="000000"/>
        </w:rPr>
        <w:t xml:space="preserve">Задачи практики: </w:t>
      </w:r>
    </w:p>
    <w:p w14:paraId="2C2B58BC" w14:textId="77777777" w:rsidR="009508A3" w:rsidRPr="0031398F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 w:rsidRPr="0031398F">
        <w:rPr>
          <w:color w:val="000000"/>
        </w:rPr>
        <w:t>• подготовка студента к выполнению основных профессиональных функций в соответствии с квалификационными требованиями;</w:t>
      </w:r>
    </w:p>
    <w:p w14:paraId="15F7F838" w14:textId="77777777" w:rsidR="009508A3" w:rsidRPr="0031398F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 w:rsidRPr="0031398F">
        <w:rPr>
          <w:color w:val="000000"/>
        </w:rPr>
        <w:t>• ознакомление студентов непосредственно на предприятиях, в учреждениях и организациях с передовой техникой и технологией, с организацией труда;</w:t>
      </w:r>
    </w:p>
    <w:p w14:paraId="64FA409A" w14:textId="77777777" w:rsidR="009508A3" w:rsidRPr="0031398F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 w:rsidRPr="0031398F">
        <w:rPr>
          <w:color w:val="000000"/>
        </w:rPr>
        <w:t>• изучение методики проектирования программного обеспечения вычислительной техники и автоматизированных систем;</w:t>
      </w:r>
    </w:p>
    <w:p w14:paraId="6F8D3FFD" w14:textId="77777777" w:rsidR="009508A3" w:rsidRPr="0031398F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 w:rsidRPr="0031398F">
        <w:rPr>
          <w:color w:val="000000"/>
        </w:rPr>
        <w:t>• приобретение практических навыков по разработке программного обеспечения, сопровождению и эксплуатации компонентов автоматизированных систем обработки информации и управления;</w:t>
      </w:r>
    </w:p>
    <w:p w14:paraId="18DCCA45" w14:textId="77777777" w:rsidR="009508A3" w:rsidRPr="0031398F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 w:rsidRPr="0031398F">
        <w:rPr>
          <w:color w:val="000000"/>
        </w:rPr>
        <w:t xml:space="preserve">• изучение эффективности функционирования автоматизированных информационных систем предприятия, анализ качества работы и исследование проблем автоматизированных информационных систем на предприятии; </w:t>
      </w:r>
    </w:p>
    <w:p w14:paraId="450C94BD" w14:textId="6D2998C8" w:rsidR="005F0979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 w:rsidRPr="0031398F">
        <w:rPr>
          <w:color w:val="000000"/>
        </w:rPr>
        <w:t xml:space="preserve">• закрепление и совершенствование знаний и практических навыков. </w:t>
      </w:r>
    </w:p>
    <w:p w14:paraId="6FD73128" w14:textId="3BEDCA41" w:rsidR="009508A3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Ознакомился со своим рабочим местом и с руководителем практики от организации САО Страховой Дом «ВСК» Сидоровым Михаилом Александровичем.</w:t>
      </w:r>
    </w:p>
    <w:p w14:paraId="2C74E67F" w14:textId="5DA9FCB7" w:rsidR="009508A3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Проанализировал программное и аппаратное обеспечение компании.</w:t>
      </w:r>
    </w:p>
    <w:p w14:paraId="5D50ECFE" w14:textId="08CAED92" w:rsidR="009508A3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Создал десктопное приложение «Архив полисов «ВСК»».</w:t>
      </w:r>
    </w:p>
    <w:p w14:paraId="6C08A738" w14:textId="0100E47E" w:rsidR="009508A3" w:rsidRPr="009508A3" w:rsidRDefault="009508A3" w:rsidP="009508A3">
      <w:pPr>
        <w:widowControl w:val="0"/>
        <w:overflowPunct w:val="0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Задачи, поставленные на практику ПП.01. Разработка программных модулей были выполнены, цель была достигнута.</w:t>
      </w:r>
    </w:p>
    <w:sectPr w:rsidR="009508A3" w:rsidRPr="009508A3" w:rsidSect="00F9266F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6FAFF" w14:textId="77777777" w:rsidR="00290965" w:rsidRDefault="00290965" w:rsidP="000E2ED4">
      <w:r>
        <w:separator/>
      </w:r>
    </w:p>
  </w:endnote>
  <w:endnote w:type="continuationSeparator" w:id="0">
    <w:p w14:paraId="5FCD51FE" w14:textId="77777777" w:rsidR="00290965" w:rsidRDefault="00290965" w:rsidP="000E2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7A2CF" w14:textId="77777777" w:rsidR="00F9266F" w:rsidRDefault="00F9266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1504918"/>
      <w:docPartObj>
        <w:docPartGallery w:val="Page Numbers (Bottom of Page)"/>
        <w:docPartUnique/>
      </w:docPartObj>
    </w:sdtPr>
    <w:sdtEndPr/>
    <w:sdtContent>
      <w:p w14:paraId="676B6278" w14:textId="77777777" w:rsidR="000E2ED4" w:rsidRPr="000E2ED4" w:rsidRDefault="000E2ED4" w:rsidP="000E2ED4">
        <w:pPr>
          <w:pStyle w:val="ab"/>
          <w:jc w:val="right"/>
        </w:pPr>
        <w:r w:rsidRPr="000E2ED4">
          <w:fldChar w:fldCharType="begin"/>
        </w:r>
        <w:r w:rsidRPr="000E2ED4">
          <w:instrText>PAGE   \* MERGEFORMAT</w:instrText>
        </w:r>
        <w:r w:rsidRPr="000E2ED4">
          <w:fldChar w:fldCharType="separate"/>
        </w:r>
        <w:r w:rsidR="00D03645">
          <w:rPr>
            <w:noProof/>
          </w:rPr>
          <w:t>2</w:t>
        </w:r>
        <w:r w:rsidRPr="000E2ED4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BB274" w14:textId="77777777" w:rsidR="00F9266F" w:rsidRDefault="00F9266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4960D" w14:textId="77777777" w:rsidR="00290965" w:rsidRDefault="00290965" w:rsidP="000E2ED4">
      <w:r>
        <w:separator/>
      </w:r>
    </w:p>
  </w:footnote>
  <w:footnote w:type="continuationSeparator" w:id="0">
    <w:p w14:paraId="745195B1" w14:textId="77777777" w:rsidR="00290965" w:rsidRDefault="00290965" w:rsidP="000E2E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9EBB2" w14:textId="77777777" w:rsidR="00F9266F" w:rsidRDefault="00F9266F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240C6" w14:textId="77777777" w:rsidR="00F9266F" w:rsidRDefault="00F9266F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28F8" w14:textId="77777777" w:rsidR="00F9266F" w:rsidRDefault="00F9266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55535"/>
    <w:multiLevelType w:val="hybridMultilevel"/>
    <w:tmpl w:val="3D78AA90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9F58B0"/>
    <w:multiLevelType w:val="hybridMultilevel"/>
    <w:tmpl w:val="4EC44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D57134"/>
    <w:multiLevelType w:val="hybridMultilevel"/>
    <w:tmpl w:val="42B44B7C"/>
    <w:lvl w:ilvl="0" w:tplc="D65E66B0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B572A"/>
    <w:multiLevelType w:val="multilevel"/>
    <w:tmpl w:val="83560B9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C8F0452"/>
    <w:multiLevelType w:val="hybridMultilevel"/>
    <w:tmpl w:val="D5665570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01C2595"/>
    <w:multiLevelType w:val="multilevel"/>
    <w:tmpl w:val="197631D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25154B9"/>
    <w:multiLevelType w:val="hybridMultilevel"/>
    <w:tmpl w:val="0EA40FA2"/>
    <w:lvl w:ilvl="0" w:tplc="041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7861C64"/>
    <w:multiLevelType w:val="hybridMultilevel"/>
    <w:tmpl w:val="ACB07E2E"/>
    <w:lvl w:ilvl="0" w:tplc="041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D213B39"/>
    <w:multiLevelType w:val="hybridMultilevel"/>
    <w:tmpl w:val="630A11F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446EA2"/>
    <w:multiLevelType w:val="hybridMultilevel"/>
    <w:tmpl w:val="8DE06ADC"/>
    <w:lvl w:ilvl="0" w:tplc="236A26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36077A"/>
    <w:multiLevelType w:val="hybridMultilevel"/>
    <w:tmpl w:val="256E5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0E342D"/>
    <w:multiLevelType w:val="hybridMultilevel"/>
    <w:tmpl w:val="C2106580"/>
    <w:lvl w:ilvl="0" w:tplc="3D18320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1B414C5"/>
    <w:multiLevelType w:val="multilevel"/>
    <w:tmpl w:val="2A5461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499181B"/>
    <w:multiLevelType w:val="hybridMultilevel"/>
    <w:tmpl w:val="E6FAC6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B841F0"/>
    <w:multiLevelType w:val="hybridMultilevel"/>
    <w:tmpl w:val="91446692"/>
    <w:lvl w:ilvl="0" w:tplc="04190001">
      <w:start w:val="1"/>
      <w:numFmt w:val="bullet"/>
      <w:lvlText w:val=""/>
      <w:lvlJc w:val="left"/>
      <w:pPr>
        <w:ind w:left="10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78" w:hanging="360"/>
      </w:pPr>
      <w:rPr>
        <w:rFonts w:ascii="Wingdings" w:hAnsi="Wingdings" w:hint="default"/>
      </w:rPr>
    </w:lvl>
  </w:abstractNum>
  <w:abstractNum w:abstractNumId="15" w15:restartNumberingAfterBreak="0">
    <w:nsid w:val="3A591F79"/>
    <w:multiLevelType w:val="multilevel"/>
    <w:tmpl w:val="B02863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1BE60E2"/>
    <w:multiLevelType w:val="multilevel"/>
    <w:tmpl w:val="915615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4303497"/>
    <w:multiLevelType w:val="hybridMultilevel"/>
    <w:tmpl w:val="824893C8"/>
    <w:lvl w:ilvl="0" w:tplc="30ACC0EA">
      <w:start w:val="1"/>
      <w:numFmt w:val="bullet"/>
      <w:lvlText w:val="-"/>
      <w:lvlJc w:val="left"/>
      <w:pPr>
        <w:ind w:left="107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46736E06"/>
    <w:multiLevelType w:val="hybridMultilevel"/>
    <w:tmpl w:val="797887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CF3C1E"/>
    <w:multiLevelType w:val="hybridMultilevel"/>
    <w:tmpl w:val="E54AE560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135BDA"/>
    <w:multiLevelType w:val="hybridMultilevel"/>
    <w:tmpl w:val="F89AE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9C4914"/>
    <w:multiLevelType w:val="hybridMultilevel"/>
    <w:tmpl w:val="21200F22"/>
    <w:lvl w:ilvl="0" w:tplc="93B621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0F33290"/>
    <w:multiLevelType w:val="hybridMultilevel"/>
    <w:tmpl w:val="FE269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93887"/>
    <w:multiLevelType w:val="hybridMultilevel"/>
    <w:tmpl w:val="95D6B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9611F5"/>
    <w:multiLevelType w:val="hybridMultilevel"/>
    <w:tmpl w:val="C11E584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F541FB"/>
    <w:multiLevelType w:val="hybridMultilevel"/>
    <w:tmpl w:val="08AE5AB8"/>
    <w:lvl w:ilvl="0" w:tplc="04190005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5B981535"/>
    <w:multiLevelType w:val="hybridMultilevel"/>
    <w:tmpl w:val="A57624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9967BE0"/>
    <w:multiLevelType w:val="multilevel"/>
    <w:tmpl w:val="1D406C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6F295747"/>
    <w:multiLevelType w:val="hybridMultilevel"/>
    <w:tmpl w:val="088425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915951"/>
    <w:multiLevelType w:val="hybridMultilevel"/>
    <w:tmpl w:val="A3CE9A7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DD04A0"/>
    <w:multiLevelType w:val="hybridMultilevel"/>
    <w:tmpl w:val="43A6B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D00A95"/>
    <w:multiLevelType w:val="hybridMultilevel"/>
    <w:tmpl w:val="2D7A12C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C01FB7"/>
    <w:multiLevelType w:val="hybridMultilevel"/>
    <w:tmpl w:val="CC2EB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8"/>
  </w:num>
  <w:num w:numId="4">
    <w:abstractNumId w:val="22"/>
  </w:num>
  <w:num w:numId="5">
    <w:abstractNumId w:val="15"/>
  </w:num>
  <w:num w:numId="6">
    <w:abstractNumId w:val="25"/>
  </w:num>
  <w:num w:numId="7">
    <w:abstractNumId w:val="7"/>
  </w:num>
  <w:num w:numId="8">
    <w:abstractNumId w:val="4"/>
  </w:num>
  <w:num w:numId="9">
    <w:abstractNumId w:val="0"/>
  </w:num>
  <w:num w:numId="10">
    <w:abstractNumId w:val="31"/>
  </w:num>
  <w:num w:numId="11">
    <w:abstractNumId w:val="24"/>
  </w:num>
  <w:num w:numId="12">
    <w:abstractNumId w:val="29"/>
  </w:num>
  <w:num w:numId="13">
    <w:abstractNumId w:val="6"/>
  </w:num>
  <w:num w:numId="14">
    <w:abstractNumId w:val="3"/>
  </w:num>
  <w:num w:numId="15">
    <w:abstractNumId w:val="23"/>
  </w:num>
  <w:num w:numId="16">
    <w:abstractNumId w:val="18"/>
  </w:num>
  <w:num w:numId="17">
    <w:abstractNumId w:val="16"/>
  </w:num>
  <w:num w:numId="18">
    <w:abstractNumId w:val="10"/>
  </w:num>
  <w:num w:numId="19">
    <w:abstractNumId w:val="14"/>
  </w:num>
  <w:num w:numId="20">
    <w:abstractNumId w:val="32"/>
  </w:num>
  <w:num w:numId="21">
    <w:abstractNumId w:val="30"/>
  </w:num>
  <w:num w:numId="22">
    <w:abstractNumId w:val="12"/>
  </w:num>
  <w:num w:numId="23">
    <w:abstractNumId w:val="11"/>
  </w:num>
  <w:num w:numId="24">
    <w:abstractNumId w:val="2"/>
  </w:num>
  <w:num w:numId="25">
    <w:abstractNumId w:val="19"/>
  </w:num>
  <w:num w:numId="26">
    <w:abstractNumId w:val="13"/>
  </w:num>
  <w:num w:numId="27">
    <w:abstractNumId w:val="17"/>
  </w:num>
  <w:num w:numId="28">
    <w:abstractNumId w:val="27"/>
  </w:num>
  <w:num w:numId="29">
    <w:abstractNumId w:val="5"/>
  </w:num>
  <w:num w:numId="30">
    <w:abstractNumId w:val="1"/>
  </w:num>
  <w:num w:numId="31">
    <w:abstractNumId w:val="26"/>
  </w:num>
  <w:num w:numId="32">
    <w:abstractNumId w:val="9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ED4"/>
    <w:rsid w:val="00025E43"/>
    <w:rsid w:val="000E2ED4"/>
    <w:rsid w:val="00102A26"/>
    <w:rsid w:val="00214BD4"/>
    <w:rsid w:val="00290965"/>
    <w:rsid w:val="002A74CB"/>
    <w:rsid w:val="002D4E83"/>
    <w:rsid w:val="002D6732"/>
    <w:rsid w:val="0031398F"/>
    <w:rsid w:val="00335D50"/>
    <w:rsid w:val="00360D60"/>
    <w:rsid w:val="00464C70"/>
    <w:rsid w:val="00493246"/>
    <w:rsid w:val="004C1DB5"/>
    <w:rsid w:val="00532E49"/>
    <w:rsid w:val="00542E17"/>
    <w:rsid w:val="0055722B"/>
    <w:rsid w:val="005828E1"/>
    <w:rsid w:val="00583D0F"/>
    <w:rsid w:val="00592A52"/>
    <w:rsid w:val="005B63B1"/>
    <w:rsid w:val="005C2CBF"/>
    <w:rsid w:val="005F0979"/>
    <w:rsid w:val="00652F42"/>
    <w:rsid w:val="006B4FC8"/>
    <w:rsid w:val="006E326A"/>
    <w:rsid w:val="00741C78"/>
    <w:rsid w:val="00774042"/>
    <w:rsid w:val="007E3872"/>
    <w:rsid w:val="00826BF8"/>
    <w:rsid w:val="00873328"/>
    <w:rsid w:val="008B3E81"/>
    <w:rsid w:val="00937BA5"/>
    <w:rsid w:val="009508A3"/>
    <w:rsid w:val="00965446"/>
    <w:rsid w:val="0096792A"/>
    <w:rsid w:val="009A5E58"/>
    <w:rsid w:val="009C2009"/>
    <w:rsid w:val="00A37351"/>
    <w:rsid w:val="00AD53E0"/>
    <w:rsid w:val="00AF72EF"/>
    <w:rsid w:val="00BB59C6"/>
    <w:rsid w:val="00C66BEE"/>
    <w:rsid w:val="00C709C7"/>
    <w:rsid w:val="00CD6730"/>
    <w:rsid w:val="00CE1AB0"/>
    <w:rsid w:val="00D03645"/>
    <w:rsid w:val="00D806C1"/>
    <w:rsid w:val="00D81687"/>
    <w:rsid w:val="00DA6DC4"/>
    <w:rsid w:val="00DC39B4"/>
    <w:rsid w:val="00E24A7C"/>
    <w:rsid w:val="00E2602E"/>
    <w:rsid w:val="00E70F77"/>
    <w:rsid w:val="00F14389"/>
    <w:rsid w:val="00F26A78"/>
    <w:rsid w:val="00F318A8"/>
    <w:rsid w:val="00F52CB0"/>
    <w:rsid w:val="00F82E66"/>
    <w:rsid w:val="00F9266F"/>
    <w:rsid w:val="00FA1C01"/>
    <w:rsid w:val="00FA3715"/>
    <w:rsid w:val="00FC1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7AE9C"/>
  <w15:chartTrackingRefBased/>
  <w15:docId w15:val="{623B3371-B6C0-4D5C-BDF0-E43FAA2DD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08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99"/>
    <w:qFormat/>
    <w:rsid w:val="00E24A7C"/>
    <w:rPr>
      <w:b/>
      <w:bCs/>
    </w:rPr>
  </w:style>
  <w:style w:type="paragraph" w:styleId="a4">
    <w:name w:val="List Paragraph"/>
    <w:basedOn w:val="a"/>
    <w:uiPriority w:val="34"/>
    <w:qFormat/>
    <w:rsid w:val="00E24A7C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ConsPlusNormal">
    <w:name w:val="ConsPlusNormal"/>
    <w:rsid w:val="00E24A7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5">
    <w:name w:val="No Spacing"/>
    <w:link w:val="a6"/>
    <w:uiPriority w:val="1"/>
    <w:qFormat/>
    <w:rsid w:val="00E24A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E24A7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24A7C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E24A7C"/>
    <w:rPr>
      <w:rFonts w:ascii="Segoe UI" w:eastAsia="Times New Roman" w:hAnsi="Segoe UI" w:cs="Segoe UI"/>
      <w:sz w:val="18"/>
      <w:szCs w:val="18"/>
      <w:lang w:eastAsia="ru-RU"/>
    </w:rPr>
  </w:style>
  <w:style w:type="paragraph" w:styleId="a9">
    <w:name w:val="header"/>
    <w:basedOn w:val="a"/>
    <w:link w:val="aa"/>
    <w:uiPriority w:val="99"/>
    <w:unhideWhenUsed/>
    <w:rsid w:val="000E2ED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E2ED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0E2ED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E2ED4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59"/>
    <w:rsid w:val="00652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16">
    <w:name w:val="s_16"/>
    <w:basedOn w:val="a"/>
    <w:rsid w:val="00652F42"/>
    <w:pPr>
      <w:spacing w:before="100" w:beforeAutospacing="1" w:after="100" w:afterAutospacing="1"/>
    </w:pPr>
    <w:rPr>
      <w:rFonts w:eastAsiaTheme="minorEastAsia"/>
    </w:rPr>
  </w:style>
  <w:style w:type="character" w:customStyle="1" w:styleId="a6">
    <w:name w:val="Без интервала Знак"/>
    <w:basedOn w:val="a0"/>
    <w:link w:val="a5"/>
    <w:uiPriority w:val="1"/>
    <w:locked/>
    <w:rsid w:val="00652F4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0;&#1083;&#1077;&#1082;&#1089;&#1077;&#1081;%20&#1052;&#1086;&#1088;&#1086;&#1079;&#1086;&#1074;\Downloads\5.%20&#1055;&#1055;.02%20&#1054;&#1090;&#1095;&#1077;&#1090;%20&#1087;&#1086;%20&#1087;&#1088;&#1072;&#1082;&#1090;&#1080;&#1082;&#1077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5E3D1-2636-4116-9B91-E0BAEA065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5. ПП.02 Отчет по практике.dotx</Template>
  <TotalTime>347</TotalTime>
  <Pages>32</Pages>
  <Words>2558</Words>
  <Characters>14583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Морозов Алексей Константинович;</Manager>
  <Company>ПЭК ГГТУ</Company>
  <LinksUpToDate>false</LinksUpToDate>
  <CharactersWithSpaces>17107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Морозов Алексей Константинович</dc:creator>
  <cp:keywords/>
  <dc:description/>
  <cp:lastModifiedBy>Vladislav Serebryakov</cp:lastModifiedBy>
  <cp:revision>22</cp:revision>
  <cp:lastPrinted>2016-06-18T11:11:00Z</cp:lastPrinted>
  <dcterms:created xsi:type="dcterms:W3CDTF">2020-06-06T13:15:00Z</dcterms:created>
  <dcterms:modified xsi:type="dcterms:W3CDTF">2024-06-24T16:30:00Z</dcterms:modified>
</cp:coreProperties>
</file>